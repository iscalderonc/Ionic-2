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681" w:rsidRDefault="00E66681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E66681" w:rsidRDefault="00E66681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E66681" w:rsidRDefault="00E66681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E66681" w:rsidRDefault="00E66681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E66681" w:rsidRDefault="00E66681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E66681" w:rsidRDefault="00E66681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F05925" w:rsidRDefault="00F05925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F05925" w:rsidRDefault="00F05925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4F7813" w:rsidRDefault="004F7813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</w:p>
    <w:p w:rsidR="00306DCE" w:rsidRDefault="00307D00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  <w:r>
        <w:rPr>
          <w:b/>
          <w:caps/>
          <w:sz w:val="44"/>
          <w:szCs w:val="44"/>
          <w:lang w:val="es-MX"/>
        </w:rPr>
        <w:t>mobile</w:t>
      </w:r>
      <w:r w:rsidR="000B6740">
        <w:rPr>
          <w:b/>
          <w:caps/>
          <w:sz w:val="44"/>
          <w:szCs w:val="44"/>
          <w:lang w:val="es-MX"/>
        </w:rPr>
        <w:t xml:space="preserve"> application</w:t>
      </w:r>
    </w:p>
    <w:p w:rsidR="00E66681" w:rsidRDefault="00E66681" w:rsidP="00C61598">
      <w:pPr>
        <w:pStyle w:val="Propuesta"/>
        <w:jc w:val="center"/>
        <w:rPr>
          <w:b/>
          <w:caps/>
          <w:sz w:val="44"/>
          <w:szCs w:val="44"/>
          <w:lang w:val="es-MX"/>
        </w:rPr>
      </w:pPr>
      <w:r>
        <w:rPr>
          <w:b/>
          <w:caps/>
          <w:sz w:val="44"/>
          <w:szCs w:val="44"/>
          <w:lang w:val="es-MX"/>
        </w:rPr>
        <w:t>dEVELopment</w:t>
      </w:r>
    </w:p>
    <w:p w:rsidR="000B6740" w:rsidRPr="000B6740" w:rsidRDefault="00510DF6" w:rsidP="00C61598">
      <w:pPr>
        <w:pStyle w:val="Propuesta"/>
        <w:jc w:val="center"/>
        <w:rPr>
          <w:b/>
          <w:caps/>
          <w:sz w:val="56"/>
          <w:szCs w:val="44"/>
          <w:lang w:val="es-MX"/>
        </w:rPr>
      </w:pPr>
      <w:r>
        <w:rPr>
          <w:b/>
          <w:caps/>
          <w:sz w:val="56"/>
          <w:szCs w:val="44"/>
          <w:lang w:val="es-MX"/>
        </w:rPr>
        <w:t>“</w:t>
      </w:r>
      <w:r w:rsidR="000B6740" w:rsidRPr="000B6740">
        <w:rPr>
          <w:b/>
          <w:caps/>
          <w:sz w:val="56"/>
          <w:szCs w:val="44"/>
          <w:lang w:val="es-MX"/>
        </w:rPr>
        <w:t>insurance App</w:t>
      </w:r>
      <w:r>
        <w:rPr>
          <w:b/>
          <w:caps/>
          <w:sz w:val="56"/>
          <w:szCs w:val="44"/>
          <w:lang w:val="es-MX"/>
        </w:rPr>
        <w:t>”</w:t>
      </w:r>
    </w:p>
    <w:p w:rsidR="00902A54" w:rsidRDefault="00902A54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02A54" w:rsidRDefault="00902A54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F05925" w:rsidRDefault="00F05925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C63443" w:rsidRDefault="00C63443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C63443" w:rsidRDefault="00C63443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C63443" w:rsidRDefault="00C63443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C63443" w:rsidRDefault="00C63443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C63443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  <w:r>
        <w:rPr>
          <w:b/>
          <w:caps/>
          <w:sz w:val="28"/>
          <w:szCs w:val="28"/>
          <w:lang w:val="es-MX"/>
        </w:rPr>
        <w:lastRenderedPageBreak/>
        <w:t>indice</w:t>
      </w: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4C27BF" w:rsidRDefault="004C27BF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99158E" w:rsidRDefault="0099158E" w:rsidP="00906DF9">
      <w:pPr>
        <w:pStyle w:val="Propuesta"/>
        <w:jc w:val="both"/>
        <w:rPr>
          <w:b/>
          <w:caps/>
          <w:sz w:val="28"/>
          <w:szCs w:val="28"/>
          <w:lang w:val="es-MX"/>
        </w:rPr>
      </w:pPr>
    </w:p>
    <w:p w:rsidR="000908F6" w:rsidRDefault="00CB0246" w:rsidP="00C61598">
      <w:pPr>
        <w:pStyle w:val="Propuesta"/>
        <w:jc w:val="left"/>
        <w:rPr>
          <w:b/>
          <w:sz w:val="20"/>
          <w:lang w:val="es-AR"/>
        </w:rPr>
      </w:pPr>
      <w:r>
        <w:rPr>
          <w:b/>
          <w:sz w:val="20"/>
          <w:lang w:val="es-AR"/>
        </w:rPr>
        <w:lastRenderedPageBreak/>
        <w:t xml:space="preserve">Pruebas </w:t>
      </w:r>
      <w:r w:rsidR="000908F6">
        <w:rPr>
          <w:b/>
          <w:sz w:val="20"/>
          <w:lang w:val="es-AR"/>
        </w:rPr>
        <w:t>en Navegador</w:t>
      </w:r>
    </w:p>
    <w:p w:rsidR="00C822C9" w:rsidRDefault="00C822C9" w:rsidP="00C61598">
      <w:pPr>
        <w:pStyle w:val="Propuesta"/>
        <w:jc w:val="left"/>
        <w:rPr>
          <w:b/>
          <w:sz w:val="20"/>
          <w:lang w:val="es-AR"/>
        </w:rPr>
      </w:pPr>
    </w:p>
    <w:p w:rsidR="000908F6" w:rsidRPr="00884AB1" w:rsidRDefault="00884AB1" w:rsidP="00C61598">
      <w:pPr>
        <w:pStyle w:val="Propuesta"/>
        <w:jc w:val="left"/>
        <w:rPr>
          <w:rFonts w:ascii="Arial" w:hAnsi="Arial"/>
          <w:sz w:val="20"/>
          <w:lang w:val="es-ES"/>
        </w:rPr>
      </w:pPr>
      <w:r w:rsidRPr="00884AB1">
        <w:rPr>
          <w:rFonts w:ascii="Arial" w:hAnsi="Arial"/>
          <w:sz w:val="20"/>
          <w:lang w:val="es-ES"/>
        </w:rPr>
        <w:t>Como se observa en la imagen, se muestra la App en 3 dispositivos distintos.</w:t>
      </w:r>
    </w:p>
    <w:p w:rsidR="00906DF9" w:rsidRDefault="00FD1D90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drawing>
          <wp:inline distT="0" distB="0" distL="0" distR="0" wp14:anchorId="5A0EE311" wp14:editId="6D6F89E5">
            <wp:extent cx="5760720" cy="2791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43" w:rsidRDefault="00C63443" w:rsidP="00C61598">
      <w:pPr>
        <w:pStyle w:val="Propuesta"/>
        <w:jc w:val="left"/>
        <w:rPr>
          <w:b/>
          <w:sz w:val="20"/>
          <w:lang w:val="es-AR"/>
        </w:rPr>
      </w:pPr>
    </w:p>
    <w:p w:rsidR="00C63443" w:rsidRPr="00B65EBD" w:rsidRDefault="006F3CC0" w:rsidP="00C61598">
      <w:pPr>
        <w:pStyle w:val="Propuesta"/>
        <w:jc w:val="left"/>
        <w:rPr>
          <w:rFonts w:ascii="Arial" w:hAnsi="Arial"/>
          <w:sz w:val="20"/>
          <w:lang w:val="es-ES"/>
        </w:rPr>
      </w:pPr>
      <w:bookmarkStart w:id="0" w:name="_GoBack"/>
      <w:r w:rsidRPr="00B65EBD">
        <w:rPr>
          <w:rFonts w:ascii="Arial" w:hAnsi="Arial"/>
          <w:sz w:val="20"/>
          <w:lang w:val="es-ES"/>
        </w:rPr>
        <w:t>De aquí en adelante las imágenes</w:t>
      </w:r>
      <w:r w:rsidR="001C09E8" w:rsidRPr="00B65EBD">
        <w:rPr>
          <w:rFonts w:ascii="Arial" w:hAnsi="Arial"/>
          <w:sz w:val="20"/>
          <w:lang w:val="es-ES"/>
        </w:rPr>
        <w:t xml:space="preserve"> </w:t>
      </w:r>
      <w:r w:rsidR="00502F35" w:rsidRPr="00B65EBD">
        <w:rPr>
          <w:rFonts w:ascii="Arial" w:hAnsi="Arial"/>
          <w:sz w:val="20"/>
          <w:lang w:val="es-ES"/>
        </w:rPr>
        <w:t xml:space="preserve">siguientes corresponderán </w:t>
      </w:r>
      <w:r w:rsidRPr="00B65EBD">
        <w:rPr>
          <w:rFonts w:ascii="Arial" w:hAnsi="Arial"/>
          <w:sz w:val="20"/>
          <w:lang w:val="es-ES"/>
        </w:rPr>
        <w:t>a un d</w:t>
      </w:r>
      <w:r w:rsidR="001A65A9" w:rsidRPr="00B65EBD">
        <w:rPr>
          <w:rFonts w:ascii="Arial" w:hAnsi="Arial"/>
          <w:sz w:val="20"/>
          <w:lang w:val="es-ES"/>
        </w:rPr>
        <w:t>ispositivo “Android”.</w:t>
      </w:r>
    </w:p>
    <w:bookmarkEnd w:id="0"/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</w:p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6786AA3" wp14:editId="72FC1838">
            <wp:extent cx="4180952" cy="60476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F4" w:rsidRDefault="00C50BF4" w:rsidP="00C61598">
      <w:pPr>
        <w:pStyle w:val="Propuesta"/>
        <w:jc w:val="left"/>
        <w:rPr>
          <w:b/>
          <w:sz w:val="20"/>
          <w:lang w:val="es-AR"/>
        </w:rPr>
      </w:pPr>
    </w:p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</w:p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96D59D5" wp14:editId="22DCC4EE">
            <wp:extent cx="4180952" cy="60476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</w:p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B3EA147" wp14:editId="29CA29A3">
            <wp:extent cx="4180952" cy="6047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</w:p>
    <w:p w:rsidR="00775D56" w:rsidRDefault="00775D56" w:rsidP="00C61598">
      <w:pPr>
        <w:pStyle w:val="Propuesta"/>
        <w:jc w:val="left"/>
        <w:rPr>
          <w:b/>
          <w:sz w:val="20"/>
          <w:lang w:val="es-AR"/>
        </w:rPr>
      </w:pPr>
    </w:p>
    <w:p w:rsidR="00E5778B" w:rsidRDefault="00E5778B" w:rsidP="00C61598">
      <w:pPr>
        <w:pStyle w:val="Propuesta"/>
        <w:jc w:val="left"/>
        <w:rPr>
          <w:b/>
          <w:sz w:val="20"/>
          <w:lang w:val="es-AR"/>
        </w:rPr>
      </w:pPr>
    </w:p>
    <w:p w:rsidR="00E5778B" w:rsidRDefault="00E5778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B1384A3" wp14:editId="0A76B0F8">
            <wp:extent cx="4180952" cy="60476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8B" w:rsidRDefault="00E5778B" w:rsidP="00C61598">
      <w:pPr>
        <w:pStyle w:val="Propuesta"/>
        <w:jc w:val="left"/>
        <w:rPr>
          <w:b/>
          <w:sz w:val="20"/>
          <w:lang w:val="es-AR"/>
        </w:rPr>
      </w:pPr>
    </w:p>
    <w:p w:rsidR="00E5778B" w:rsidRDefault="00E5778B" w:rsidP="00C61598">
      <w:pPr>
        <w:pStyle w:val="Propuesta"/>
        <w:jc w:val="left"/>
        <w:rPr>
          <w:b/>
          <w:sz w:val="20"/>
          <w:lang w:val="es-AR"/>
        </w:rPr>
      </w:pPr>
    </w:p>
    <w:p w:rsidR="00E5778B" w:rsidRDefault="00E5778B" w:rsidP="00C61598">
      <w:pPr>
        <w:pStyle w:val="Propuesta"/>
        <w:jc w:val="left"/>
        <w:rPr>
          <w:b/>
          <w:sz w:val="20"/>
          <w:lang w:val="es-AR"/>
        </w:rPr>
      </w:pPr>
    </w:p>
    <w:p w:rsidR="00E5778B" w:rsidRDefault="00E5778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3B83C13" wp14:editId="02FACD39">
            <wp:extent cx="4180952" cy="60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CF7007A" wp14:editId="11626259">
            <wp:extent cx="4180952" cy="60476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0E418D7" wp14:editId="46E03465">
            <wp:extent cx="4180952" cy="60476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AF6CEDD" wp14:editId="23807BA2">
            <wp:extent cx="4180952" cy="60476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</w:p>
    <w:p w:rsidR="00651F89" w:rsidRDefault="00651F89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F761CA9" wp14:editId="0A1066BE">
            <wp:extent cx="4180952" cy="60476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20" w:rsidRDefault="009A4720" w:rsidP="00C61598">
      <w:pPr>
        <w:pStyle w:val="Propuesta"/>
        <w:jc w:val="left"/>
        <w:rPr>
          <w:b/>
          <w:sz w:val="20"/>
          <w:lang w:val="es-AR"/>
        </w:rPr>
      </w:pPr>
    </w:p>
    <w:p w:rsidR="009A4720" w:rsidRDefault="009A4720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C68EAA5" wp14:editId="05492562">
            <wp:extent cx="4180952" cy="60476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578B505" wp14:editId="14C6F827">
            <wp:extent cx="4180952" cy="60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44ADC5A" wp14:editId="301A1C70">
            <wp:extent cx="4180952" cy="60476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9DA305D" wp14:editId="62E51939">
            <wp:extent cx="4180952" cy="60476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384C780" wp14:editId="4AD01101">
            <wp:extent cx="4180952" cy="60476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B6000D8" wp14:editId="2BDA870B">
            <wp:extent cx="4180952" cy="60476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</w:p>
    <w:p w:rsidR="00560A5B" w:rsidRDefault="00560A5B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087050F" wp14:editId="52961831">
            <wp:extent cx="4180952" cy="60476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6DBEDAF" wp14:editId="4C2AC933">
            <wp:extent cx="4180952" cy="604761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E710075" wp14:editId="576949AE">
            <wp:extent cx="4180952" cy="604761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35995C8" wp14:editId="6311ADBD">
            <wp:extent cx="4180952" cy="60476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5C582F0" wp14:editId="314A43D0">
            <wp:extent cx="4180952" cy="60476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45AFA43" wp14:editId="6CB9CAE6">
            <wp:extent cx="4180952" cy="60476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</w:p>
    <w:p w:rsidR="00F74E2C" w:rsidRDefault="00F74E2C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D288D2F" wp14:editId="5A6B6B9F">
            <wp:extent cx="4180952" cy="60476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8B49682" wp14:editId="24198EAE">
            <wp:extent cx="4180952" cy="604761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E77FADB" wp14:editId="54D266A5">
            <wp:extent cx="4180952" cy="60476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</w:p>
    <w:p w:rsidR="00D22DC9" w:rsidRDefault="00D22DC9" w:rsidP="00C61598">
      <w:pPr>
        <w:pStyle w:val="Propuesta"/>
        <w:jc w:val="left"/>
        <w:rPr>
          <w:b/>
          <w:sz w:val="20"/>
          <w:lang w:val="es-AR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0D363B3" wp14:editId="696F8F89">
            <wp:extent cx="4180952" cy="60476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DC9" w:rsidSect="00BF02A0">
      <w:headerReference w:type="even" r:id="rId33"/>
      <w:headerReference w:type="default" r:id="rId34"/>
      <w:footerReference w:type="default" r:id="rId35"/>
      <w:headerReference w:type="first" r:id="rId36"/>
      <w:pgSz w:w="11907" w:h="16840" w:code="9"/>
      <w:pgMar w:top="2126" w:right="1559" w:bottom="1702" w:left="1276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5E43" w:rsidRDefault="00965E43">
      <w:r>
        <w:separator/>
      </w:r>
    </w:p>
  </w:endnote>
  <w:endnote w:type="continuationSeparator" w:id="0">
    <w:p w:rsidR="00965E43" w:rsidRDefault="00965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6EA" w:rsidRDefault="008D4785" w:rsidP="00067561">
    <w:pPr>
      <w:pStyle w:val="Footer"/>
      <w:framePr w:hSpace="187" w:wrap="around" w:vAnchor="page" w:hAnchor="page" w:x="9330" w:y="15305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rPr>
        <w:sz w:val="16"/>
      </w:rPr>
    </w:pPr>
    <w:r>
      <w:rPr>
        <w:noProof/>
        <w:lang w:val="es-MX" w:eastAsia="es-MX"/>
      </w:rPr>
      <w:drawing>
        <wp:anchor distT="0" distB="0" distL="114300" distR="114300" simplePos="0" relativeHeight="251654656" behindDoc="0" locked="0" layoutInCell="1" allowOverlap="1">
          <wp:simplePos x="0" y="0"/>
          <wp:positionH relativeFrom="page">
            <wp:posOffset>6452235</wp:posOffset>
          </wp:positionH>
          <wp:positionV relativeFrom="page">
            <wp:posOffset>9718040</wp:posOffset>
          </wp:positionV>
          <wp:extent cx="718185" cy="696595"/>
          <wp:effectExtent l="0" t="0" r="5715" b="825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185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A06EA">
      <w:rPr>
        <w:i/>
        <w:sz w:val="16"/>
      </w:rPr>
      <w:t>www.baufest.com</w:t>
    </w:r>
  </w:p>
  <w:p w:rsidR="002A06EA" w:rsidRDefault="008D4785" w:rsidP="00067561">
    <w:pPr>
      <w:pStyle w:val="Footer"/>
      <w:jc w:val="center"/>
      <w:rPr>
        <w:sz w:val="16"/>
      </w:rPr>
    </w:pPr>
    <w:r>
      <w:rPr>
        <w:noProof/>
        <w:lang w:val="es-MX"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page">
            <wp:posOffset>365760</wp:posOffset>
          </wp:positionH>
          <wp:positionV relativeFrom="page">
            <wp:posOffset>9738360</wp:posOffset>
          </wp:positionV>
          <wp:extent cx="718185" cy="577215"/>
          <wp:effectExtent l="0" t="0" r="5715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lum contrast="-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185" cy="577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A06EA" w:rsidRPr="00CD37E7">
      <w:rPr>
        <w:sz w:val="16"/>
      </w:rPr>
      <w:t>Argentina: Las Heras 3257  - (C1425ASJ) Buenos Aires  - Tel</w:t>
    </w:r>
    <w:r w:rsidR="002A06EA">
      <w:rPr>
        <w:sz w:val="16"/>
      </w:rPr>
      <w:t xml:space="preserve"> / Fax:</w:t>
    </w:r>
    <w:r w:rsidR="002A06EA" w:rsidRPr="00CD37E7">
      <w:rPr>
        <w:sz w:val="16"/>
      </w:rPr>
      <w:t xml:space="preserve"> +54-11-4807-8080  </w:t>
    </w:r>
  </w:p>
  <w:p w:rsidR="002A06EA" w:rsidRDefault="002A06EA" w:rsidP="00067561">
    <w:pPr>
      <w:pStyle w:val="Footer"/>
      <w:jc w:val="center"/>
      <w:rPr>
        <w:sz w:val="16"/>
      </w:rPr>
    </w:pPr>
    <w:r w:rsidRPr="00CD37E7">
      <w:rPr>
        <w:sz w:val="16"/>
      </w:rPr>
      <w:t xml:space="preserve">España: c/Francisco Giralte, 2  - (28002) Madrid  - Tel +34 91 </w:t>
    </w:r>
    <w:r>
      <w:rPr>
        <w:sz w:val="16"/>
      </w:rPr>
      <w:t>745 2763  - Fax +34 91 561 5626</w:t>
    </w:r>
  </w:p>
  <w:p w:rsidR="002A06EA" w:rsidRDefault="002A06EA" w:rsidP="00067561">
    <w:pPr>
      <w:pStyle w:val="Footer"/>
      <w:jc w:val="center"/>
    </w:pPr>
    <w:r>
      <w:rPr>
        <w:sz w:val="16"/>
      </w:rPr>
      <w:t xml:space="preserve">México: </w:t>
    </w:r>
    <w:r w:rsidRPr="00551D80">
      <w:rPr>
        <w:sz w:val="16"/>
      </w:rPr>
      <w:t>Monte Pelvoux 111, 2do Piso</w:t>
    </w:r>
    <w:r>
      <w:rPr>
        <w:sz w:val="16"/>
      </w:rPr>
      <w:t xml:space="preserve"> </w:t>
    </w:r>
    <w:r w:rsidRPr="00551D80">
      <w:rPr>
        <w:sz w:val="16"/>
        <w:lang w:val="es-MX"/>
      </w:rPr>
      <w:t>Col. (11000) Del. Miguel Hidalgo</w:t>
    </w:r>
    <w:r>
      <w:rPr>
        <w:sz w:val="16"/>
        <w:lang w:val="es-MX"/>
      </w:rPr>
      <w:t xml:space="preserve"> </w:t>
    </w:r>
    <w:r w:rsidRPr="00551D80">
      <w:rPr>
        <w:sz w:val="16"/>
        <w:lang w:val="es-MX"/>
      </w:rPr>
      <w:t>D.F.</w:t>
    </w:r>
    <w:r>
      <w:rPr>
        <w:sz w:val="16"/>
        <w:lang w:val="es-MX"/>
      </w:rPr>
      <w:t xml:space="preserve"> </w:t>
    </w:r>
    <w:r w:rsidRPr="007F682A">
      <w:rPr>
        <w:sz w:val="16"/>
      </w:rPr>
      <w:t xml:space="preserve">Tel.: </w:t>
    </w:r>
    <w:r w:rsidRPr="00551D80">
      <w:rPr>
        <w:sz w:val="16"/>
      </w:rPr>
      <w:t>+52155 5284-2842</w:t>
    </w:r>
  </w:p>
  <w:p w:rsidR="002A06EA" w:rsidRDefault="002A06EA">
    <w:pPr>
      <w:pStyle w:val="Footer"/>
    </w:pPr>
  </w:p>
  <w:p w:rsidR="002A06EA" w:rsidRDefault="002A06EA">
    <w:pPr>
      <w:pStyle w:val="Footer"/>
      <w:jc w:val="center"/>
      <w:rPr>
        <w:sz w:val="16"/>
      </w:rPr>
    </w:pPr>
  </w:p>
  <w:p w:rsidR="002A06EA" w:rsidRDefault="002A06E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5E43" w:rsidRDefault="00965E43">
      <w:r>
        <w:separator/>
      </w:r>
    </w:p>
  </w:footnote>
  <w:footnote w:type="continuationSeparator" w:id="0">
    <w:p w:rsidR="00965E43" w:rsidRDefault="00965E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6EA" w:rsidRDefault="00965E4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" o:spid="_x0000_s2067" type="#_x0000_t136" style="position:absolute;left:0;text-align:left;margin-left:0;margin-top:0;width:466.55pt;height:116.6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Borrado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364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62"/>
      <w:gridCol w:w="2268"/>
      <w:gridCol w:w="1134"/>
    </w:tblGrid>
    <w:tr w:rsidR="002A06EA" w:rsidRPr="00874C3D" w:rsidTr="00F72CB7">
      <w:tc>
        <w:tcPr>
          <w:tcW w:w="4962" w:type="dxa"/>
          <w:tcBorders>
            <w:bottom w:val="nil"/>
          </w:tcBorders>
        </w:tcPr>
        <w:p w:rsidR="002A06EA" w:rsidRPr="00874C3D" w:rsidRDefault="008D4785" w:rsidP="00EA0C5C">
          <w:pPr>
            <w:tabs>
              <w:tab w:val="center" w:pos="4419"/>
              <w:tab w:val="right" w:pos="8838"/>
            </w:tabs>
            <w:spacing w:before="60"/>
            <w:rPr>
              <w:i/>
              <w:snapToGrid w:val="0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800" behindDoc="0" locked="0" layoutInCell="1" allowOverlap="1" wp14:anchorId="5AD80EB8" wp14:editId="2DB998A3">
                <wp:simplePos x="0" y="0"/>
                <wp:positionH relativeFrom="page">
                  <wp:posOffset>-1031240</wp:posOffset>
                </wp:positionH>
                <wp:positionV relativeFrom="page">
                  <wp:posOffset>2540</wp:posOffset>
                </wp:positionV>
                <wp:extent cx="979805" cy="783590"/>
                <wp:effectExtent l="0" t="0" r="0" b="0"/>
                <wp:wrapNone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contrast="-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9805" cy="783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07D00">
            <w:rPr>
              <w:i/>
              <w:snapToGrid w:val="0"/>
            </w:rPr>
            <w:t>Insurance App</w:t>
          </w:r>
        </w:p>
      </w:tc>
      <w:tc>
        <w:tcPr>
          <w:tcW w:w="2268" w:type="dxa"/>
          <w:tcBorders>
            <w:bottom w:val="nil"/>
          </w:tcBorders>
        </w:tcPr>
        <w:p w:rsidR="002A06EA" w:rsidRPr="00874C3D" w:rsidRDefault="002A06EA" w:rsidP="007B45A2">
          <w:pPr>
            <w:tabs>
              <w:tab w:val="center" w:pos="4419"/>
              <w:tab w:val="right" w:pos="8838"/>
            </w:tabs>
            <w:spacing w:before="60"/>
            <w:rPr>
              <w:i/>
              <w:snapToGrid w:val="0"/>
            </w:rPr>
          </w:pPr>
        </w:p>
      </w:tc>
      <w:tc>
        <w:tcPr>
          <w:tcW w:w="1134" w:type="dxa"/>
          <w:tcBorders>
            <w:bottom w:val="nil"/>
          </w:tcBorders>
        </w:tcPr>
        <w:p w:rsidR="002A06EA" w:rsidRPr="00874C3D" w:rsidRDefault="008D4785" w:rsidP="007B45A2">
          <w:pPr>
            <w:tabs>
              <w:tab w:val="center" w:pos="4419"/>
              <w:tab w:val="right" w:pos="8838"/>
            </w:tabs>
            <w:spacing w:before="60"/>
            <w:rPr>
              <w:i/>
              <w:snapToGrid w:val="0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776" behindDoc="0" locked="0" layoutInCell="1" allowOverlap="1" wp14:anchorId="44217F5B" wp14:editId="541F8D3D">
                <wp:simplePos x="0" y="0"/>
                <wp:positionH relativeFrom="page">
                  <wp:posOffset>737235</wp:posOffset>
                </wp:positionH>
                <wp:positionV relativeFrom="page">
                  <wp:posOffset>2540</wp:posOffset>
                </wp:positionV>
                <wp:extent cx="577215" cy="554990"/>
                <wp:effectExtent l="0" t="0" r="0" b="0"/>
                <wp:wrapNone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lum contrast="-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215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A06EA" w:rsidRPr="00874C3D">
            <w:rPr>
              <w:i/>
              <w:snapToGrid w:val="0"/>
            </w:rPr>
            <w:t>Página</w:t>
          </w:r>
        </w:p>
      </w:tc>
    </w:tr>
    <w:tr w:rsidR="002A06EA" w:rsidRPr="00874C3D" w:rsidTr="00F72CB7">
      <w:tc>
        <w:tcPr>
          <w:tcW w:w="4962" w:type="dxa"/>
          <w:tcBorders>
            <w:top w:val="nil"/>
          </w:tcBorders>
        </w:tcPr>
        <w:p w:rsidR="002A06EA" w:rsidRPr="00874C3D" w:rsidRDefault="002A06EA" w:rsidP="00906DF9">
          <w:pPr>
            <w:tabs>
              <w:tab w:val="right" w:pos="8306"/>
            </w:tabs>
            <w:rPr>
              <w:sz w:val="18"/>
            </w:rPr>
          </w:pPr>
          <w:r w:rsidRPr="00874C3D">
            <w:rPr>
              <w:sz w:val="18"/>
            </w:rPr>
            <w:fldChar w:fldCharType="begin"/>
          </w:r>
          <w:r w:rsidRPr="00874C3D">
            <w:rPr>
              <w:sz w:val="18"/>
            </w:rPr>
            <w:instrText xml:space="preserve"> SUBJECT   \* MERGEFORMAT </w:instrText>
          </w:r>
          <w:r w:rsidRPr="00874C3D">
            <w:rPr>
              <w:sz w:val="18"/>
            </w:rPr>
            <w:fldChar w:fldCharType="end"/>
          </w:r>
        </w:p>
      </w:tc>
      <w:tc>
        <w:tcPr>
          <w:tcW w:w="2268" w:type="dxa"/>
          <w:tcBorders>
            <w:top w:val="nil"/>
          </w:tcBorders>
        </w:tcPr>
        <w:p w:rsidR="002A06EA" w:rsidRPr="00874C3D" w:rsidRDefault="002A06EA" w:rsidP="00BF02A0">
          <w:pPr>
            <w:tabs>
              <w:tab w:val="center" w:pos="4153"/>
              <w:tab w:val="right" w:pos="8306"/>
            </w:tabs>
            <w:rPr>
              <w:sz w:val="18"/>
            </w:rPr>
          </w:pPr>
          <w:r w:rsidRPr="00874C3D">
            <w:rPr>
              <w:sz w:val="18"/>
            </w:rPr>
            <w:fldChar w:fldCharType="begin"/>
          </w:r>
          <w:r w:rsidRPr="00874C3D">
            <w:rPr>
              <w:sz w:val="18"/>
            </w:rPr>
            <w:instrText xml:space="preserve"> DOCPROPERTY  Company  \* MERGEFORMAT </w:instrText>
          </w:r>
          <w:r w:rsidRPr="00874C3D">
            <w:rPr>
              <w:sz w:val="18"/>
            </w:rPr>
            <w:fldChar w:fldCharType="end"/>
          </w:r>
        </w:p>
      </w:tc>
      <w:tc>
        <w:tcPr>
          <w:tcW w:w="1134" w:type="dxa"/>
          <w:tcBorders>
            <w:top w:val="nil"/>
          </w:tcBorders>
        </w:tcPr>
        <w:p w:rsidR="002A06EA" w:rsidRPr="00874C3D" w:rsidRDefault="002A06EA" w:rsidP="007B45A2">
          <w:pPr>
            <w:tabs>
              <w:tab w:val="center" w:pos="4153"/>
              <w:tab w:val="right" w:pos="8306"/>
            </w:tabs>
            <w:jc w:val="center"/>
            <w:rPr>
              <w:sz w:val="18"/>
            </w:rPr>
          </w:pPr>
          <w:r w:rsidRPr="00874C3D">
            <w:rPr>
              <w:snapToGrid w:val="0"/>
              <w:sz w:val="18"/>
            </w:rPr>
            <w:fldChar w:fldCharType="begin"/>
          </w:r>
          <w:r w:rsidRPr="00874C3D">
            <w:rPr>
              <w:snapToGrid w:val="0"/>
              <w:sz w:val="18"/>
            </w:rPr>
            <w:instrText xml:space="preserve"> PAGE </w:instrText>
          </w:r>
          <w:r w:rsidRPr="00874C3D">
            <w:rPr>
              <w:snapToGrid w:val="0"/>
              <w:sz w:val="18"/>
            </w:rPr>
            <w:fldChar w:fldCharType="separate"/>
          </w:r>
          <w:r w:rsidR="00B65EBD">
            <w:rPr>
              <w:noProof/>
              <w:snapToGrid w:val="0"/>
              <w:sz w:val="18"/>
            </w:rPr>
            <w:t>5</w:t>
          </w:r>
          <w:r w:rsidRPr="00874C3D">
            <w:rPr>
              <w:snapToGrid w:val="0"/>
              <w:sz w:val="18"/>
            </w:rPr>
            <w:fldChar w:fldCharType="end"/>
          </w:r>
          <w:r w:rsidRPr="00874C3D">
            <w:rPr>
              <w:snapToGrid w:val="0"/>
              <w:sz w:val="18"/>
            </w:rPr>
            <w:t xml:space="preserve"> / </w:t>
          </w:r>
          <w:r w:rsidRPr="00874C3D">
            <w:rPr>
              <w:snapToGrid w:val="0"/>
              <w:sz w:val="18"/>
            </w:rPr>
            <w:fldChar w:fldCharType="begin"/>
          </w:r>
          <w:r w:rsidRPr="00874C3D">
            <w:rPr>
              <w:snapToGrid w:val="0"/>
              <w:sz w:val="18"/>
            </w:rPr>
            <w:instrText xml:space="preserve"> NUMPAGES </w:instrText>
          </w:r>
          <w:r w:rsidRPr="00874C3D">
            <w:rPr>
              <w:snapToGrid w:val="0"/>
              <w:sz w:val="18"/>
            </w:rPr>
            <w:fldChar w:fldCharType="separate"/>
          </w:r>
          <w:r w:rsidR="00B65EBD">
            <w:rPr>
              <w:noProof/>
              <w:snapToGrid w:val="0"/>
              <w:sz w:val="18"/>
            </w:rPr>
            <w:t>28</w:t>
          </w:r>
          <w:r w:rsidRPr="00874C3D">
            <w:rPr>
              <w:snapToGrid w:val="0"/>
              <w:sz w:val="18"/>
            </w:rPr>
            <w:fldChar w:fldCharType="end"/>
          </w:r>
        </w:p>
      </w:tc>
    </w:tr>
  </w:tbl>
  <w:p w:rsidR="002A06EA" w:rsidRDefault="00965E43" w:rsidP="00067561">
    <w:pPr>
      <w:pStyle w:val="Header"/>
      <w:tabs>
        <w:tab w:val="clear" w:pos="8306"/>
        <w:tab w:val="right" w:pos="8080"/>
      </w:tabs>
    </w:pPr>
    <w:r>
      <w:rPr>
        <w:noProof/>
        <w:lang w:eastAsia="es-ES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left:0;text-align:left;margin-left:28.35pt;margin-top:157.05pt;width:23.15pt;height:113.15pt;z-index:251658752;visibility:visible;mso-wrap-edited:f;mso-position-horizontal-relative:page;mso-position-vertical-relative:page" fillcolor="window">
          <v:imagedata r:id="rId3" o:title=""/>
          <w10:wrap type="square" anchorx="page" anchory="page"/>
        </v:shape>
        <o:OLEObject Type="Embed" ProgID="Word.Picture.8" ShapeID="_x0000_s2085" DrawAspect="Content" ObjectID="_1549790211" r:id="rId4"/>
      </w:obje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6EA" w:rsidRDefault="00965E4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" o:spid="_x0000_s2066" type="#_x0000_t136" style="position:absolute;left:0;text-align:left;margin-left:0;margin-top:0;width:466.55pt;height:116.6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Borrado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15"/>
    <w:multiLevelType w:val="hybridMultilevel"/>
    <w:tmpl w:val="50F2BA90"/>
    <w:lvl w:ilvl="0" w:tplc="1938C8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EEC26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44D51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6EA38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BED5A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B6D85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A2CC7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70E82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3D6F6C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2D1119"/>
    <w:multiLevelType w:val="hybridMultilevel"/>
    <w:tmpl w:val="B14E9D08"/>
    <w:lvl w:ilvl="0" w:tplc="9AEA6F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C2EC4"/>
    <w:multiLevelType w:val="multilevel"/>
    <w:tmpl w:val="2F2AB4A6"/>
    <w:lvl w:ilvl="0">
      <w:start w:val="4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Cambria" w:hAnsi="Arial" w:cs="Arial" w:hint="default"/>
        <w:color w:val="auto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C0725"/>
    <w:multiLevelType w:val="hybridMultilevel"/>
    <w:tmpl w:val="7166EBFE"/>
    <w:lvl w:ilvl="0" w:tplc="0764FB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657A5E0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A628D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5AD8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9086BA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0876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40BA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E5A68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2E8B8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55577"/>
    <w:multiLevelType w:val="hybridMultilevel"/>
    <w:tmpl w:val="F24E52D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326B2E"/>
    <w:multiLevelType w:val="hybridMultilevel"/>
    <w:tmpl w:val="6E9855B6"/>
    <w:lvl w:ilvl="0" w:tplc="B35A18F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46206"/>
    <w:multiLevelType w:val="hybridMultilevel"/>
    <w:tmpl w:val="A0A68E3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06180"/>
    <w:multiLevelType w:val="multilevel"/>
    <w:tmpl w:val="67688E0A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Arial" w:eastAsia="Arial Unicode MS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192B3B56"/>
    <w:multiLevelType w:val="hybridMultilevel"/>
    <w:tmpl w:val="2F2AB4A6"/>
    <w:lvl w:ilvl="0" w:tplc="DAEE59AA">
      <w:start w:val="4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Cambria" w:hAnsi="Arial" w:cs="Arial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95595"/>
    <w:multiLevelType w:val="hybridMultilevel"/>
    <w:tmpl w:val="E42C27D4"/>
    <w:lvl w:ilvl="0" w:tplc="FA5E941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2F4DA3"/>
    <w:multiLevelType w:val="hybridMultilevel"/>
    <w:tmpl w:val="9ECA5CF8"/>
    <w:lvl w:ilvl="0" w:tplc="E916A0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Arial Unicode MS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D807FC9"/>
    <w:multiLevelType w:val="hybridMultilevel"/>
    <w:tmpl w:val="1AE04F6A"/>
    <w:lvl w:ilvl="0" w:tplc="5A5CD9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236665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10887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4091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16344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45E4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027B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8C20A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61ED4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7437A"/>
    <w:multiLevelType w:val="multilevel"/>
    <w:tmpl w:val="7432395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EA1355D"/>
    <w:multiLevelType w:val="hybridMultilevel"/>
    <w:tmpl w:val="D76A9D4A"/>
    <w:lvl w:ilvl="0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335B8"/>
    <w:multiLevelType w:val="hybridMultilevel"/>
    <w:tmpl w:val="55BA4AA8"/>
    <w:lvl w:ilvl="0" w:tplc="FA5E9416">
      <w:start w:val="1"/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hAnsi="Symbol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9D17FD2"/>
    <w:multiLevelType w:val="hybridMultilevel"/>
    <w:tmpl w:val="E04C7E7E"/>
    <w:lvl w:ilvl="0" w:tplc="462EAEC0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147E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2FF923A4"/>
    <w:multiLevelType w:val="hybridMultilevel"/>
    <w:tmpl w:val="55E83A8C"/>
    <w:lvl w:ilvl="0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3C36FFC"/>
    <w:multiLevelType w:val="hybridMultilevel"/>
    <w:tmpl w:val="5BB6D6FA"/>
    <w:lvl w:ilvl="0" w:tplc="6DFCBCB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E7DA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ED4EA7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44A6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E63F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CC3A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9828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E026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46DA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F461A5"/>
    <w:multiLevelType w:val="hybridMultilevel"/>
    <w:tmpl w:val="93C2E9D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D4FC4"/>
    <w:multiLevelType w:val="hybridMultilevel"/>
    <w:tmpl w:val="0B7874B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2612C"/>
    <w:multiLevelType w:val="multilevel"/>
    <w:tmpl w:val="146E47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717409"/>
    <w:multiLevelType w:val="hybridMultilevel"/>
    <w:tmpl w:val="C2909348"/>
    <w:lvl w:ilvl="0" w:tplc="0C0A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E8837B0"/>
    <w:multiLevelType w:val="hybridMultilevel"/>
    <w:tmpl w:val="146E47BC"/>
    <w:lvl w:ilvl="0" w:tplc="FA5E941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514C5A"/>
    <w:multiLevelType w:val="hybridMultilevel"/>
    <w:tmpl w:val="AA4CC226"/>
    <w:lvl w:ilvl="0" w:tplc="DA00E3DC">
      <w:start w:val="4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0000FF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4A6450B"/>
    <w:multiLevelType w:val="hybridMultilevel"/>
    <w:tmpl w:val="DDC43B78"/>
    <w:lvl w:ilvl="0" w:tplc="15968C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C0A000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658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D04AE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828BA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0877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58C2A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668E5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CA781E"/>
    <w:multiLevelType w:val="hybridMultilevel"/>
    <w:tmpl w:val="34760E84"/>
    <w:lvl w:ilvl="0" w:tplc="0C0A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2641FF"/>
    <w:multiLevelType w:val="hybridMultilevel"/>
    <w:tmpl w:val="4CE414A6"/>
    <w:lvl w:ilvl="0" w:tplc="0C0A000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EE5CA2"/>
    <w:multiLevelType w:val="hybridMultilevel"/>
    <w:tmpl w:val="021AF520"/>
    <w:lvl w:ilvl="0" w:tplc="FA5E941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457308"/>
    <w:multiLevelType w:val="hybridMultilevel"/>
    <w:tmpl w:val="7B4C8BA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73347C"/>
    <w:multiLevelType w:val="hybridMultilevel"/>
    <w:tmpl w:val="93D267B2"/>
    <w:lvl w:ilvl="0" w:tplc="8D0A54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469536">
      <w:start w:val="19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876E0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A0EB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7A9C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C0B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D0D3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B21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B097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52263FD3"/>
    <w:multiLevelType w:val="hybridMultilevel"/>
    <w:tmpl w:val="8C8430B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982D7E"/>
    <w:multiLevelType w:val="hybridMultilevel"/>
    <w:tmpl w:val="07F464DC"/>
    <w:lvl w:ilvl="0" w:tplc="0C0A0003">
      <w:start w:val="1"/>
      <w:numFmt w:val="bullet"/>
      <w:lvlText w:val=""/>
      <w:lvlJc w:val="left"/>
      <w:pPr>
        <w:tabs>
          <w:tab w:val="num" w:pos="1101"/>
        </w:tabs>
        <w:ind w:left="1101" w:hanging="360"/>
      </w:pPr>
      <w:rPr>
        <w:rFonts w:ascii="Symbol" w:hAnsi="Symbol" w:hint="default"/>
      </w:rPr>
    </w:lvl>
    <w:lvl w:ilvl="1" w:tplc="0C0A0001" w:tentative="1">
      <w:start w:val="1"/>
      <w:numFmt w:val="bullet"/>
      <w:lvlText w:val="o"/>
      <w:lvlJc w:val="left"/>
      <w:pPr>
        <w:tabs>
          <w:tab w:val="num" w:pos="1821"/>
        </w:tabs>
        <w:ind w:left="182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41"/>
        </w:tabs>
        <w:ind w:left="25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61"/>
        </w:tabs>
        <w:ind w:left="32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81"/>
        </w:tabs>
        <w:ind w:left="398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01"/>
        </w:tabs>
        <w:ind w:left="47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21"/>
        </w:tabs>
        <w:ind w:left="54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41"/>
        </w:tabs>
        <w:ind w:left="614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61"/>
        </w:tabs>
        <w:ind w:left="6861" w:hanging="360"/>
      </w:pPr>
      <w:rPr>
        <w:rFonts w:ascii="Wingdings" w:hAnsi="Wingdings" w:hint="default"/>
      </w:rPr>
    </w:lvl>
  </w:abstractNum>
  <w:abstractNum w:abstractNumId="33" w15:restartNumberingAfterBreak="0">
    <w:nsid w:val="5C9A4A56"/>
    <w:multiLevelType w:val="hybridMultilevel"/>
    <w:tmpl w:val="EE5268B6"/>
    <w:lvl w:ilvl="0" w:tplc="462EAEC0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BA14D1"/>
    <w:multiLevelType w:val="multilevel"/>
    <w:tmpl w:val="55B6B25A"/>
    <w:lvl w:ilvl="0">
      <w:start w:val="1"/>
      <w:numFmt w:val="decimal"/>
      <w:pStyle w:val="Flowofevent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bullet"/>
      <w:lvlText w:val=""/>
      <w:lvlJc w:val="left"/>
      <w:pPr>
        <w:tabs>
          <w:tab w:val="num" w:pos="1440"/>
        </w:tabs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5" w15:restartNumberingAfterBreak="0">
    <w:nsid w:val="6CC04E5B"/>
    <w:multiLevelType w:val="hybridMultilevel"/>
    <w:tmpl w:val="72B28352"/>
    <w:lvl w:ilvl="0" w:tplc="FCFC04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387097B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3A6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001B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3E98C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96ACB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42A6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F0E0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25C00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66E50"/>
    <w:multiLevelType w:val="hybridMultilevel"/>
    <w:tmpl w:val="67688E0A"/>
    <w:lvl w:ilvl="0" w:tplc="E916A05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Arial" w:eastAsia="Arial Unicode MS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767E08AF"/>
    <w:multiLevelType w:val="hybridMultilevel"/>
    <w:tmpl w:val="89FC18F0"/>
    <w:lvl w:ilvl="0" w:tplc="FA5E941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2B2E28"/>
    <w:multiLevelType w:val="hybridMultilevel"/>
    <w:tmpl w:val="EFCAB0D0"/>
    <w:lvl w:ilvl="0" w:tplc="2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8"/>
  </w:num>
  <w:num w:numId="4">
    <w:abstractNumId w:val="11"/>
  </w:num>
  <w:num w:numId="5">
    <w:abstractNumId w:val="13"/>
  </w:num>
  <w:num w:numId="6">
    <w:abstractNumId w:val="27"/>
  </w:num>
  <w:num w:numId="7">
    <w:abstractNumId w:val="3"/>
  </w:num>
  <w:num w:numId="8">
    <w:abstractNumId w:val="26"/>
  </w:num>
  <w:num w:numId="9">
    <w:abstractNumId w:val="35"/>
  </w:num>
  <w:num w:numId="10">
    <w:abstractNumId w:val="17"/>
  </w:num>
  <w:num w:numId="11">
    <w:abstractNumId w:val="25"/>
  </w:num>
  <w:num w:numId="12">
    <w:abstractNumId w:val="0"/>
  </w:num>
  <w:num w:numId="13">
    <w:abstractNumId w:val="22"/>
  </w:num>
  <w:num w:numId="14">
    <w:abstractNumId w:val="32"/>
  </w:num>
  <w:num w:numId="15">
    <w:abstractNumId w:val="16"/>
  </w:num>
  <w:num w:numId="16">
    <w:abstractNumId w:val="6"/>
  </w:num>
  <w:num w:numId="17">
    <w:abstractNumId w:val="29"/>
  </w:num>
  <w:num w:numId="18">
    <w:abstractNumId w:val="34"/>
  </w:num>
  <w:num w:numId="19">
    <w:abstractNumId w:val="38"/>
  </w:num>
  <w:num w:numId="20">
    <w:abstractNumId w:val="30"/>
  </w:num>
  <w:num w:numId="21">
    <w:abstractNumId w:val="31"/>
  </w:num>
  <w:num w:numId="22">
    <w:abstractNumId w:val="19"/>
  </w:num>
  <w:num w:numId="23">
    <w:abstractNumId w:val="10"/>
  </w:num>
  <w:num w:numId="24">
    <w:abstractNumId w:val="36"/>
  </w:num>
  <w:num w:numId="25">
    <w:abstractNumId w:val="7"/>
  </w:num>
  <w:num w:numId="26">
    <w:abstractNumId w:val="14"/>
  </w:num>
  <w:num w:numId="27">
    <w:abstractNumId w:val="9"/>
  </w:num>
  <w:num w:numId="28">
    <w:abstractNumId w:val="5"/>
  </w:num>
  <w:num w:numId="29">
    <w:abstractNumId w:val="28"/>
  </w:num>
  <w:num w:numId="30">
    <w:abstractNumId w:val="23"/>
  </w:num>
  <w:num w:numId="31">
    <w:abstractNumId w:val="21"/>
  </w:num>
  <w:num w:numId="32">
    <w:abstractNumId w:val="8"/>
  </w:num>
  <w:num w:numId="33">
    <w:abstractNumId w:val="2"/>
  </w:num>
  <w:num w:numId="34">
    <w:abstractNumId w:val="24"/>
  </w:num>
  <w:num w:numId="35">
    <w:abstractNumId w:val="1"/>
  </w:num>
  <w:num w:numId="36">
    <w:abstractNumId w:val="33"/>
  </w:num>
  <w:num w:numId="37">
    <w:abstractNumId w:val="15"/>
  </w:num>
  <w:num w:numId="38">
    <w:abstractNumId w:val="12"/>
  </w:num>
  <w:num w:numId="39">
    <w:abstractNumId w:val="12"/>
  </w:num>
  <w:num w:numId="40">
    <w:abstractNumId w:val="12"/>
  </w:num>
  <w:num w:numId="41">
    <w:abstractNumId w:val="37"/>
  </w:num>
  <w:num w:numId="42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86" fill="f" fillcolor="window" stroke="f">
      <v:fill color="window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785"/>
    <w:rsid w:val="00001AE7"/>
    <w:rsid w:val="00001C7F"/>
    <w:rsid w:val="00002C62"/>
    <w:rsid w:val="00004F00"/>
    <w:rsid w:val="000054EC"/>
    <w:rsid w:val="000139D7"/>
    <w:rsid w:val="00016A83"/>
    <w:rsid w:val="000200DE"/>
    <w:rsid w:val="00022190"/>
    <w:rsid w:val="00023689"/>
    <w:rsid w:val="00023857"/>
    <w:rsid w:val="0002550C"/>
    <w:rsid w:val="00026399"/>
    <w:rsid w:val="00030ECE"/>
    <w:rsid w:val="00031A98"/>
    <w:rsid w:val="00031EF8"/>
    <w:rsid w:val="00041326"/>
    <w:rsid w:val="00041A26"/>
    <w:rsid w:val="00042D6D"/>
    <w:rsid w:val="00056E5D"/>
    <w:rsid w:val="00061BFD"/>
    <w:rsid w:val="00063EF9"/>
    <w:rsid w:val="00067561"/>
    <w:rsid w:val="000771D1"/>
    <w:rsid w:val="00082504"/>
    <w:rsid w:val="00085145"/>
    <w:rsid w:val="000908F6"/>
    <w:rsid w:val="00092D46"/>
    <w:rsid w:val="00095D5D"/>
    <w:rsid w:val="00096245"/>
    <w:rsid w:val="00097122"/>
    <w:rsid w:val="0009719C"/>
    <w:rsid w:val="000A28A8"/>
    <w:rsid w:val="000B02E1"/>
    <w:rsid w:val="000B16A8"/>
    <w:rsid w:val="000B3994"/>
    <w:rsid w:val="000B3D5C"/>
    <w:rsid w:val="000B4AEC"/>
    <w:rsid w:val="000B6740"/>
    <w:rsid w:val="000B70AA"/>
    <w:rsid w:val="000C0F34"/>
    <w:rsid w:val="000C2682"/>
    <w:rsid w:val="000C57BD"/>
    <w:rsid w:val="000C6140"/>
    <w:rsid w:val="000D3CA6"/>
    <w:rsid w:val="000D68A0"/>
    <w:rsid w:val="000D69D4"/>
    <w:rsid w:val="000E3076"/>
    <w:rsid w:val="000E3884"/>
    <w:rsid w:val="000E6BD5"/>
    <w:rsid w:val="000E77F3"/>
    <w:rsid w:val="000F1F0D"/>
    <w:rsid w:val="000F3480"/>
    <w:rsid w:val="000F64F2"/>
    <w:rsid w:val="000F66EB"/>
    <w:rsid w:val="000F7E82"/>
    <w:rsid w:val="00100AD0"/>
    <w:rsid w:val="00106AB4"/>
    <w:rsid w:val="00107C2C"/>
    <w:rsid w:val="00117396"/>
    <w:rsid w:val="00117C89"/>
    <w:rsid w:val="00117D27"/>
    <w:rsid w:val="0012086B"/>
    <w:rsid w:val="001227A8"/>
    <w:rsid w:val="00123B1E"/>
    <w:rsid w:val="00123B84"/>
    <w:rsid w:val="00127105"/>
    <w:rsid w:val="00127829"/>
    <w:rsid w:val="00134082"/>
    <w:rsid w:val="0013510F"/>
    <w:rsid w:val="00136412"/>
    <w:rsid w:val="0014046D"/>
    <w:rsid w:val="001436BA"/>
    <w:rsid w:val="00144120"/>
    <w:rsid w:val="00144B07"/>
    <w:rsid w:val="001457C5"/>
    <w:rsid w:val="00146C4E"/>
    <w:rsid w:val="00153FCC"/>
    <w:rsid w:val="0016112D"/>
    <w:rsid w:val="00162E1E"/>
    <w:rsid w:val="001674E6"/>
    <w:rsid w:val="00167982"/>
    <w:rsid w:val="001728EC"/>
    <w:rsid w:val="00172FE1"/>
    <w:rsid w:val="00173106"/>
    <w:rsid w:val="00174685"/>
    <w:rsid w:val="00175275"/>
    <w:rsid w:val="001757A1"/>
    <w:rsid w:val="0017664B"/>
    <w:rsid w:val="001770FF"/>
    <w:rsid w:val="001800A9"/>
    <w:rsid w:val="0018540C"/>
    <w:rsid w:val="00185690"/>
    <w:rsid w:val="001858F4"/>
    <w:rsid w:val="00185C9B"/>
    <w:rsid w:val="00186E77"/>
    <w:rsid w:val="001900F6"/>
    <w:rsid w:val="001938BC"/>
    <w:rsid w:val="00193EF5"/>
    <w:rsid w:val="0019773B"/>
    <w:rsid w:val="001A09A1"/>
    <w:rsid w:val="001A15A0"/>
    <w:rsid w:val="001A38C4"/>
    <w:rsid w:val="001A3C5A"/>
    <w:rsid w:val="001A65A9"/>
    <w:rsid w:val="001B0740"/>
    <w:rsid w:val="001B0A66"/>
    <w:rsid w:val="001B1353"/>
    <w:rsid w:val="001B19F4"/>
    <w:rsid w:val="001B47AA"/>
    <w:rsid w:val="001B51DC"/>
    <w:rsid w:val="001C09E8"/>
    <w:rsid w:val="001C0E98"/>
    <w:rsid w:val="001D0EB5"/>
    <w:rsid w:val="001D2B77"/>
    <w:rsid w:val="001D67DB"/>
    <w:rsid w:val="001E1238"/>
    <w:rsid w:val="001E4015"/>
    <w:rsid w:val="001E41EC"/>
    <w:rsid w:val="001E5592"/>
    <w:rsid w:val="001E6086"/>
    <w:rsid w:val="001E680D"/>
    <w:rsid w:val="001F33E1"/>
    <w:rsid w:val="00200697"/>
    <w:rsid w:val="0020510F"/>
    <w:rsid w:val="00205972"/>
    <w:rsid w:val="00207C00"/>
    <w:rsid w:val="0021125A"/>
    <w:rsid w:val="00212EF0"/>
    <w:rsid w:val="002131C0"/>
    <w:rsid w:val="002139F3"/>
    <w:rsid w:val="002150FE"/>
    <w:rsid w:val="00215306"/>
    <w:rsid w:val="00215D3E"/>
    <w:rsid w:val="00217DCA"/>
    <w:rsid w:val="00222506"/>
    <w:rsid w:val="0022283F"/>
    <w:rsid w:val="00222899"/>
    <w:rsid w:val="00223D10"/>
    <w:rsid w:val="00226F8C"/>
    <w:rsid w:val="002345C8"/>
    <w:rsid w:val="00240557"/>
    <w:rsid w:val="002440B9"/>
    <w:rsid w:val="002448DD"/>
    <w:rsid w:val="00244A2A"/>
    <w:rsid w:val="002453CC"/>
    <w:rsid w:val="0025092F"/>
    <w:rsid w:val="00252ABA"/>
    <w:rsid w:val="0026348B"/>
    <w:rsid w:val="00263DF3"/>
    <w:rsid w:val="00265F15"/>
    <w:rsid w:val="002750DD"/>
    <w:rsid w:val="00276676"/>
    <w:rsid w:val="0028279F"/>
    <w:rsid w:val="00282D31"/>
    <w:rsid w:val="00282EB0"/>
    <w:rsid w:val="00285EE2"/>
    <w:rsid w:val="00285F4C"/>
    <w:rsid w:val="00286981"/>
    <w:rsid w:val="00287370"/>
    <w:rsid w:val="002957CF"/>
    <w:rsid w:val="00296AFF"/>
    <w:rsid w:val="002A01F8"/>
    <w:rsid w:val="002A06EA"/>
    <w:rsid w:val="002A1840"/>
    <w:rsid w:val="002A1904"/>
    <w:rsid w:val="002A3E25"/>
    <w:rsid w:val="002A5A19"/>
    <w:rsid w:val="002A7646"/>
    <w:rsid w:val="002B00A7"/>
    <w:rsid w:val="002B289E"/>
    <w:rsid w:val="002B2D51"/>
    <w:rsid w:val="002B45A6"/>
    <w:rsid w:val="002C5854"/>
    <w:rsid w:val="002D0260"/>
    <w:rsid w:val="002D0A82"/>
    <w:rsid w:val="002D1874"/>
    <w:rsid w:val="002D1942"/>
    <w:rsid w:val="002D634F"/>
    <w:rsid w:val="002D63A5"/>
    <w:rsid w:val="002E33C4"/>
    <w:rsid w:val="002F1862"/>
    <w:rsid w:val="002F3F8A"/>
    <w:rsid w:val="002F4678"/>
    <w:rsid w:val="002F478E"/>
    <w:rsid w:val="002F4AFC"/>
    <w:rsid w:val="002F4F35"/>
    <w:rsid w:val="002F5AD5"/>
    <w:rsid w:val="002F5E4B"/>
    <w:rsid w:val="002F65F0"/>
    <w:rsid w:val="002F7335"/>
    <w:rsid w:val="00301135"/>
    <w:rsid w:val="00301645"/>
    <w:rsid w:val="00303520"/>
    <w:rsid w:val="00305338"/>
    <w:rsid w:val="00306916"/>
    <w:rsid w:val="00306DCE"/>
    <w:rsid w:val="00307D00"/>
    <w:rsid w:val="00311665"/>
    <w:rsid w:val="003128EE"/>
    <w:rsid w:val="00313934"/>
    <w:rsid w:val="00313EAE"/>
    <w:rsid w:val="00321F3E"/>
    <w:rsid w:val="0032235E"/>
    <w:rsid w:val="00325AAB"/>
    <w:rsid w:val="00326ED8"/>
    <w:rsid w:val="00327846"/>
    <w:rsid w:val="0033304F"/>
    <w:rsid w:val="00341FFE"/>
    <w:rsid w:val="003439D5"/>
    <w:rsid w:val="00344F09"/>
    <w:rsid w:val="003474AD"/>
    <w:rsid w:val="00350CD9"/>
    <w:rsid w:val="00351E29"/>
    <w:rsid w:val="00356F4F"/>
    <w:rsid w:val="003576CD"/>
    <w:rsid w:val="00360ECD"/>
    <w:rsid w:val="0036172E"/>
    <w:rsid w:val="00367CF0"/>
    <w:rsid w:val="0037053D"/>
    <w:rsid w:val="003843F5"/>
    <w:rsid w:val="00387853"/>
    <w:rsid w:val="00391219"/>
    <w:rsid w:val="00396C02"/>
    <w:rsid w:val="003A0DF2"/>
    <w:rsid w:val="003A282E"/>
    <w:rsid w:val="003A2C1B"/>
    <w:rsid w:val="003A6408"/>
    <w:rsid w:val="003A7DA4"/>
    <w:rsid w:val="003B021B"/>
    <w:rsid w:val="003B3607"/>
    <w:rsid w:val="003B36EC"/>
    <w:rsid w:val="003B66F2"/>
    <w:rsid w:val="003B76FF"/>
    <w:rsid w:val="003C3E0B"/>
    <w:rsid w:val="003C5B44"/>
    <w:rsid w:val="003D02C4"/>
    <w:rsid w:val="003D0F1F"/>
    <w:rsid w:val="003D33A9"/>
    <w:rsid w:val="003D367D"/>
    <w:rsid w:val="003D4EED"/>
    <w:rsid w:val="003D55DD"/>
    <w:rsid w:val="003D5CDB"/>
    <w:rsid w:val="003E0891"/>
    <w:rsid w:val="003E18C8"/>
    <w:rsid w:val="003E25F0"/>
    <w:rsid w:val="003E2B02"/>
    <w:rsid w:val="003E4E7C"/>
    <w:rsid w:val="003F11EC"/>
    <w:rsid w:val="003F74D7"/>
    <w:rsid w:val="003F7AE9"/>
    <w:rsid w:val="004012A4"/>
    <w:rsid w:val="00401F49"/>
    <w:rsid w:val="0040292F"/>
    <w:rsid w:val="004037BA"/>
    <w:rsid w:val="00405366"/>
    <w:rsid w:val="00407289"/>
    <w:rsid w:val="00410385"/>
    <w:rsid w:val="00414776"/>
    <w:rsid w:val="0041477C"/>
    <w:rsid w:val="004158E3"/>
    <w:rsid w:val="00415DD6"/>
    <w:rsid w:val="00417DDB"/>
    <w:rsid w:val="00420635"/>
    <w:rsid w:val="004207F2"/>
    <w:rsid w:val="0042182D"/>
    <w:rsid w:val="004237D9"/>
    <w:rsid w:val="004275E2"/>
    <w:rsid w:val="004301E1"/>
    <w:rsid w:val="004315FF"/>
    <w:rsid w:val="00432C51"/>
    <w:rsid w:val="00443299"/>
    <w:rsid w:val="00444247"/>
    <w:rsid w:val="004447C5"/>
    <w:rsid w:val="00444D6F"/>
    <w:rsid w:val="004460ED"/>
    <w:rsid w:val="004465F4"/>
    <w:rsid w:val="004473E2"/>
    <w:rsid w:val="00452249"/>
    <w:rsid w:val="00455885"/>
    <w:rsid w:val="00456C0C"/>
    <w:rsid w:val="004619CA"/>
    <w:rsid w:val="004631D9"/>
    <w:rsid w:val="00463BFC"/>
    <w:rsid w:val="00464228"/>
    <w:rsid w:val="00464EFA"/>
    <w:rsid w:val="00466F00"/>
    <w:rsid w:val="00467FDF"/>
    <w:rsid w:val="00470442"/>
    <w:rsid w:val="00470B82"/>
    <w:rsid w:val="00482B23"/>
    <w:rsid w:val="00490222"/>
    <w:rsid w:val="0049287B"/>
    <w:rsid w:val="00493A78"/>
    <w:rsid w:val="00493FA2"/>
    <w:rsid w:val="004971EE"/>
    <w:rsid w:val="004A3ED6"/>
    <w:rsid w:val="004B0DCB"/>
    <w:rsid w:val="004B1883"/>
    <w:rsid w:val="004B3A08"/>
    <w:rsid w:val="004B56CF"/>
    <w:rsid w:val="004C13A4"/>
    <w:rsid w:val="004C27BF"/>
    <w:rsid w:val="004C512E"/>
    <w:rsid w:val="004D15AE"/>
    <w:rsid w:val="004D3DEB"/>
    <w:rsid w:val="004D6EF5"/>
    <w:rsid w:val="004E155D"/>
    <w:rsid w:val="004E1728"/>
    <w:rsid w:val="004E2831"/>
    <w:rsid w:val="004E34A0"/>
    <w:rsid w:val="004E4563"/>
    <w:rsid w:val="004E62A4"/>
    <w:rsid w:val="004F705B"/>
    <w:rsid w:val="004F7813"/>
    <w:rsid w:val="00501C10"/>
    <w:rsid w:val="0050200A"/>
    <w:rsid w:val="00502F35"/>
    <w:rsid w:val="00504060"/>
    <w:rsid w:val="00506E75"/>
    <w:rsid w:val="005075F4"/>
    <w:rsid w:val="00507BC5"/>
    <w:rsid w:val="00510DF6"/>
    <w:rsid w:val="00511993"/>
    <w:rsid w:val="00513C9A"/>
    <w:rsid w:val="005153CD"/>
    <w:rsid w:val="005209D7"/>
    <w:rsid w:val="00524FC1"/>
    <w:rsid w:val="00533242"/>
    <w:rsid w:val="00535FAE"/>
    <w:rsid w:val="00541842"/>
    <w:rsid w:val="00542B61"/>
    <w:rsid w:val="00551CF8"/>
    <w:rsid w:val="00551FCD"/>
    <w:rsid w:val="005529F5"/>
    <w:rsid w:val="005608D1"/>
    <w:rsid w:val="00560A5B"/>
    <w:rsid w:val="00561F5A"/>
    <w:rsid w:val="00562B96"/>
    <w:rsid w:val="00564067"/>
    <w:rsid w:val="00571CC5"/>
    <w:rsid w:val="005728C9"/>
    <w:rsid w:val="00573211"/>
    <w:rsid w:val="00577AFE"/>
    <w:rsid w:val="00577C7C"/>
    <w:rsid w:val="00591168"/>
    <w:rsid w:val="005965B7"/>
    <w:rsid w:val="00597FF6"/>
    <w:rsid w:val="005A462E"/>
    <w:rsid w:val="005A66ED"/>
    <w:rsid w:val="005A7BC7"/>
    <w:rsid w:val="005B0BF0"/>
    <w:rsid w:val="005B19B6"/>
    <w:rsid w:val="005B1D13"/>
    <w:rsid w:val="005B5E62"/>
    <w:rsid w:val="005B7B5E"/>
    <w:rsid w:val="005C1DCC"/>
    <w:rsid w:val="005C399A"/>
    <w:rsid w:val="005C46C2"/>
    <w:rsid w:val="005C69BD"/>
    <w:rsid w:val="005D0FF7"/>
    <w:rsid w:val="005D5137"/>
    <w:rsid w:val="005D53A1"/>
    <w:rsid w:val="005D6511"/>
    <w:rsid w:val="005D7A6F"/>
    <w:rsid w:val="005D7B44"/>
    <w:rsid w:val="005E29F0"/>
    <w:rsid w:val="005F2EA9"/>
    <w:rsid w:val="005F4B7E"/>
    <w:rsid w:val="005F56E2"/>
    <w:rsid w:val="005F603A"/>
    <w:rsid w:val="005F6E52"/>
    <w:rsid w:val="00600BC8"/>
    <w:rsid w:val="0060119F"/>
    <w:rsid w:val="006024CC"/>
    <w:rsid w:val="0060498A"/>
    <w:rsid w:val="00604D0C"/>
    <w:rsid w:val="00611CFA"/>
    <w:rsid w:val="006122CB"/>
    <w:rsid w:val="00615898"/>
    <w:rsid w:val="00616304"/>
    <w:rsid w:val="00627205"/>
    <w:rsid w:val="00630D84"/>
    <w:rsid w:val="00632E8B"/>
    <w:rsid w:val="006333DD"/>
    <w:rsid w:val="00637966"/>
    <w:rsid w:val="00637AFA"/>
    <w:rsid w:val="00643676"/>
    <w:rsid w:val="00645F66"/>
    <w:rsid w:val="00651F89"/>
    <w:rsid w:val="00657D4E"/>
    <w:rsid w:val="00660C04"/>
    <w:rsid w:val="0066588A"/>
    <w:rsid w:val="00665FAC"/>
    <w:rsid w:val="006671D4"/>
    <w:rsid w:val="00670287"/>
    <w:rsid w:val="00671E19"/>
    <w:rsid w:val="0067386F"/>
    <w:rsid w:val="00673AB0"/>
    <w:rsid w:val="00673B36"/>
    <w:rsid w:val="0067658B"/>
    <w:rsid w:val="00677735"/>
    <w:rsid w:val="00683221"/>
    <w:rsid w:val="00684379"/>
    <w:rsid w:val="0068743A"/>
    <w:rsid w:val="00691D10"/>
    <w:rsid w:val="00692683"/>
    <w:rsid w:val="006943C8"/>
    <w:rsid w:val="00697AED"/>
    <w:rsid w:val="006A27FC"/>
    <w:rsid w:val="006A3700"/>
    <w:rsid w:val="006A3FD1"/>
    <w:rsid w:val="006A4C36"/>
    <w:rsid w:val="006A597F"/>
    <w:rsid w:val="006A5AA0"/>
    <w:rsid w:val="006B0AE5"/>
    <w:rsid w:val="006C29D4"/>
    <w:rsid w:val="006C5F9A"/>
    <w:rsid w:val="006C6E70"/>
    <w:rsid w:val="006D0162"/>
    <w:rsid w:val="006D0A25"/>
    <w:rsid w:val="006D51EF"/>
    <w:rsid w:val="006D7208"/>
    <w:rsid w:val="006D7A84"/>
    <w:rsid w:val="006E2430"/>
    <w:rsid w:val="006E3852"/>
    <w:rsid w:val="006E42C3"/>
    <w:rsid w:val="006E6A6F"/>
    <w:rsid w:val="006E6CC4"/>
    <w:rsid w:val="006E7784"/>
    <w:rsid w:val="006F3CC0"/>
    <w:rsid w:val="006F4DBF"/>
    <w:rsid w:val="006F6272"/>
    <w:rsid w:val="006F6F1B"/>
    <w:rsid w:val="00700357"/>
    <w:rsid w:val="007005A1"/>
    <w:rsid w:val="00700806"/>
    <w:rsid w:val="00706C73"/>
    <w:rsid w:val="00711D8D"/>
    <w:rsid w:val="007136C3"/>
    <w:rsid w:val="007137E9"/>
    <w:rsid w:val="007142BB"/>
    <w:rsid w:val="00714384"/>
    <w:rsid w:val="0071619F"/>
    <w:rsid w:val="007206A1"/>
    <w:rsid w:val="00721B3F"/>
    <w:rsid w:val="00722917"/>
    <w:rsid w:val="007242EF"/>
    <w:rsid w:val="0072603D"/>
    <w:rsid w:val="00727904"/>
    <w:rsid w:val="007403C0"/>
    <w:rsid w:val="0074226B"/>
    <w:rsid w:val="0074691F"/>
    <w:rsid w:val="00747104"/>
    <w:rsid w:val="00752053"/>
    <w:rsid w:val="0075337F"/>
    <w:rsid w:val="00755880"/>
    <w:rsid w:val="00764824"/>
    <w:rsid w:val="00770833"/>
    <w:rsid w:val="00774491"/>
    <w:rsid w:val="00774958"/>
    <w:rsid w:val="00775D56"/>
    <w:rsid w:val="00776496"/>
    <w:rsid w:val="00776A0E"/>
    <w:rsid w:val="00780E04"/>
    <w:rsid w:val="00786C3D"/>
    <w:rsid w:val="00787254"/>
    <w:rsid w:val="007878E5"/>
    <w:rsid w:val="00795A4B"/>
    <w:rsid w:val="007A034D"/>
    <w:rsid w:val="007A1360"/>
    <w:rsid w:val="007A28CE"/>
    <w:rsid w:val="007A6ED8"/>
    <w:rsid w:val="007A7703"/>
    <w:rsid w:val="007A78C2"/>
    <w:rsid w:val="007B001E"/>
    <w:rsid w:val="007B131D"/>
    <w:rsid w:val="007B45A2"/>
    <w:rsid w:val="007B70EE"/>
    <w:rsid w:val="007B78D4"/>
    <w:rsid w:val="007C53BF"/>
    <w:rsid w:val="007C6C9F"/>
    <w:rsid w:val="007D0BC7"/>
    <w:rsid w:val="007D275E"/>
    <w:rsid w:val="007D56E7"/>
    <w:rsid w:val="007D5C3B"/>
    <w:rsid w:val="007E5F48"/>
    <w:rsid w:val="007E6A04"/>
    <w:rsid w:val="007E7249"/>
    <w:rsid w:val="007E7D4D"/>
    <w:rsid w:val="007F00D9"/>
    <w:rsid w:val="007F3B8F"/>
    <w:rsid w:val="007F6269"/>
    <w:rsid w:val="00800B4D"/>
    <w:rsid w:val="008049C0"/>
    <w:rsid w:val="00811089"/>
    <w:rsid w:val="00811787"/>
    <w:rsid w:val="008145B9"/>
    <w:rsid w:val="00814951"/>
    <w:rsid w:val="00815382"/>
    <w:rsid w:val="00815EA6"/>
    <w:rsid w:val="00816D80"/>
    <w:rsid w:val="00820191"/>
    <w:rsid w:val="00820FE8"/>
    <w:rsid w:val="00824D96"/>
    <w:rsid w:val="00825A9F"/>
    <w:rsid w:val="00826EEC"/>
    <w:rsid w:val="008279E7"/>
    <w:rsid w:val="00834AC6"/>
    <w:rsid w:val="00834E5F"/>
    <w:rsid w:val="00835C82"/>
    <w:rsid w:val="008417F1"/>
    <w:rsid w:val="00854C8C"/>
    <w:rsid w:val="00860214"/>
    <w:rsid w:val="0086405D"/>
    <w:rsid w:val="00871AE6"/>
    <w:rsid w:val="00877704"/>
    <w:rsid w:val="00877732"/>
    <w:rsid w:val="00884AB1"/>
    <w:rsid w:val="00886DB6"/>
    <w:rsid w:val="00886DD8"/>
    <w:rsid w:val="00886E48"/>
    <w:rsid w:val="008903B6"/>
    <w:rsid w:val="008918EC"/>
    <w:rsid w:val="00895BFF"/>
    <w:rsid w:val="008A1482"/>
    <w:rsid w:val="008A3F6F"/>
    <w:rsid w:val="008A40D5"/>
    <w:rsid w:val="008A5792"/>
    <w:rsid w:val="008A61DE"/>
    <w:rsid w:val="008B105C"/>
    <w:rsid w:val="008B3512"/>
    <w:rsid w:val="008B3A4E"/>
    <w:rsid w:val="008B5D7C"/>
    <w:rsid w:val="008C0EEA"/>
    <w:rsid w:val="008C390D"/>
    <w:rsid w:val="008C39AC"/>
    <w:rsid w:val="008C4CDF"/>
    <w:rsid w:val="008C763D"/>
    <w:rsid w:val="008D00F3"/>
    <w:rsid w:val="008D4785"/>
    <w:rsid w:val="008D4DA9"/>
    <w:rsid w:val="008D7771"/>
    <w:rsid w:val="008D7886"/>
    <w:rsid w:val="008E64B9"/>
    <w:rsid w:val="008E77F3"/>
    <w:rsid w:val="008F3CFD"/>
    <w:rsid w:val="0090009C"/>
    <w:rsid w:val="009008D7"/>
    <w:rsid w:val="00902A22"/>
    <w:rsid w:val="00902A54"/>
    <w:rsid w:val="00906DF9"/>
    <w:rsid w:val="00911DBE"/>
    <w:rsid w:val="00915DF0"/>
    <w:rsid w:val="009164A5"/>
    <w:rsid w:val="00917145"/>
    <w:rsid w:val="00917F89"/>
    <w:rsid w:val="009266EF"/>
    <w:rsid w:val="00927B49"/>
    <w:rsid w:val="00930614"/>
    <w:rsid w:val="00932A54"/>
    <w:rsid w:val="00934B1B"/>
    <w:rsid w:val="009370B4"/>
    <w:rsid w:val="00937BAA"/>
    <w:rsid w:val="009536A8"/>
    <w:rsid w:val="00954959"/>
    <w:rsid w:val="00955590"/>
    <w:rsid w:val="00960159"/>
    <w:rsid w:val="00960BF2"/>
    <w:rsid w:val="009628EC"/>
    <w:rsid w:val="00965E43"/>
    <w:rsid w:val="00966BB2"/>
    <w:rsid w:val="00974490"/>
    <w:rsid w:val="00974EBF"/>
    <w:rsid w:val="00975DA7"/>
    <w:rsid w:val="009903A6"/>
    <w:rsid w:val="0099158E"/>
    <w:rsid w:val="009951A6"/>
    <w:rsid w:val="00995D20"/>
    <w:rsid w:val="00996C26"/>
    <w:rsid w:val="009A1A4C"/>
    <w:rsid w:val="009A1D8B"/>
    <w:rsid w:val="009A3363"/>
    <w:rsid w:val="009A36F5"/>
    <w:rsid w:val="009A4720"/>
    <w:rsid w:val="009A476D"/>
    <w:rsid w:val="009A63C1"/>
    <w:rsid w:val="009A696B"/>
    <w:rsid w:val="009B0609"/>
    <w:rsid w:val="009B2560"/>
    <w:rsid w:val="009B288E"/>
    <w:rsid w:val="009B3D4D"/>
    <w:rsid w:val="009B65C5"/>
    <w:rsid w:val="009B7331"/>
    <w:rsid w:val="009B7C89"/>
    <w:rsid w:val="009C26B3"/>
    <w:rsid w:val="009C45C8"/>
    <w:rsid w:val="009C46F2"/>
    <w:rsid w:val="009C4C1B"/>
    <w:rsid w:val="009C5318"/>
    <w:rsid w:val="009D03E3"/>
    <w:rsid w:val="009D271B"/>
    <w:rsid w:val="009E0530"/>
    <w:rsid w:val="009E15CA"/>
    <w:rsid w:val="009E4FEB"/>
    <w:rsid w:val="009E5EA4"/>
    <w:rsid w:val="009F0AAF"/>
    <w:rsid w:val="009F18A5"/>
    <w:rsid w:val="009F2A0F"/>
    <w:rsid w:val="00A0089D"/>
    <w:rsid w:val="00A01F47"/>
    <w:rsid w:val="00A051FC"/>
    <w:rsid w:val="00A060FD"/>
    <w:rsid w:val="00A11B8D"/>
    <w:rsid w:val="00A1410D"/>
    <w:rsid w:val="00A20705"/>
    <w:rsid w:val="00A20815"/>
    <w:rsid w:val="00A275F4"/>
    <w:rsid w:val="00A32A2F"/>
    <w:rsid w:val="00A44500"/>
    <w:rsid w:val="00A52653"/>
    <w:rsid w:val="00A562D4"/>
    <w:rsid w:val="00A62DBD"/>
    <w:rsid w:val="00A6411E"/>
    <w:rsid w:val="00A656B2"/>
    <w:rsid w:val="00A70480"/>
    <w:rsid w:val="00A72F97"/>
    <w:rsid w:val="00A75481"/>
    <w:rsid w:val="00A93764"/>
    <w:rsid w:val="00A94E33"/>
    <w:rsid w:val="00A955CA"/>
    <w:rsid w:val="00A96958"/>
    <w:rsid w:val="00AA0F6B"/>
    <w:rsid w:val="00AA1F13"/>
    <w:rsid w:val="00AA3F85"/>
    <w:rsid w:val="00AA674C"/>
    <w:rsid w:val="00AB0449"/>
    <w:rsid w:val="00AB428B"/>
    <w:rsid w:val="00AB48C2"/>
    <w:rsid w:val="00AC0E94"/>
    <w:rsid w:val="00AC1D5E"/>
    <w:rsid w:val="00AC3972"/>
    <w:rsid w:val="00AC3FC3"/>
    <w:rsid w:val="00AC51D7"/>
    <w:rsid w:val="00AC7193"/>
    <w:rsid w:val="00AD0A61"/>
    <w:rsid w:val="00AD456C"/>
    <w:rsid w:val="00AD457A"/>
    <w:rsid w:val="00AD6357"/>
    <w:rsid w:val="00AD7272"/>
    <w:rsid w:val="00AE313A"/>
    <w:rsid w:val="00AE3387"/>
    <w:rsid w:val="00AF0714"/>
    <w:rsid w:val="00AF2B03"/>
    <w:rsid w:val="00B033E1"/>
    <w:rsid w:val="00B05069"/>
    <w:rsid w:val="00B062EB"/>
    <w:rsid w:val="00B1306B"/>
    <w:rsid w:val="00B16968"/>
    <w:rsid w:val="00B2112A"/>
    <w:rsid w:val="00B234FD"/>
    <w:rsid w:val="00B341A1"/>
    <w:rsid w:val="00B348BB"/>
    <w:rsid w:val="00B35191"/>
    <w:rsid w:val="00B3589B"/>
    <w:rsid w:val="00B37DEC"/>
    <w:rsid w:val="00B41187"/>
    <w:rsid w:val="00B44698"/>
    <w:rsid w:val="00B46D40"/>
    <w:rsid w:val="00B517EE"/>
    <w:rsid w:val="00B53F15"/>
    <w:rsid w:val="00B62D4D"/>
    <w:rsid w:val="00B63E09"/>
    <w:rsid w:val="00B64214"/>
    <w:rsid w:val="00B648C5"/>
    <w:rsid w:val="00B65EBD"/>
    <w:rsid w:val="00B67F1D"/>
    <w:rsid w:val="00B70527"/>
    <w:rsid w:val="00B71EE1"/>
    <w:rsid w:val="00B7252B"/>
    <w:rsid w:val="00B76D06"/>
    <w:rsid w:val="00B815B5"/>
    <w:rsid w:val="00B81AAA"/>
    <w:rsid w:val="00B84E9E"/>
    <w:rsid w:val="00B87042"/>
    <w:rsid w:val="00B92173"/>
    <w:rsid w:val="00B9295E"/>
    <w:rsid w:val="00B94EE5"/>
    <w:rsid w:val="00B97C62"/>
    <w:rsid w:val="00BA2546"/>
    <w:rsid w:val="00BA3344"/>
    <w:rsid w:val="00BA4575"/>
    <w:rsid w:val="00BA53D8"/>
    <w:rsid w:val="00BA5678"/>
    <w:rsid w:val="00BA5713"/>
    <w:rsid w:val="00BA5C65"/>
    <w:rsid w:val="00BA7179"/>
    <w:rsid w:val="00BB3592"/>
    <w:rsid w:val="00BB72AD"/>
    <w:rsid w:val="00BC04B8"/>
    <w:rsid w:val="00BC10C6"/>
    <w:rsid w:val="00BC11DF"/>
    <w:rsid w:val="00BC1FED"/>
    <w:rsid w:val="00BC68C8"/>
    <w:rsid w:val="00BD27BF"/>
    <w:rsid w:val="00BD78D7"/>
    <w:rsid w:val="00BE24E7"/>
    <w:rsid w:val="00BE348C"/>
    <w:rsid w:val="00BF02A0"/>
    <w:rsid w:val="00BF1CC0"/>
    <w:rsid w:val="00BF4FE1"/>
    <w:rsid w:val="00BF57FA"/>
    <w:rsid w:val="00C0065D"/>
    <w:rsid w:val="00C01CF2"/>
    <w:rsid w:val="00C04502"/>
    <w:rsid w:val="00C11826"/>
    <w:rsid w:val="00C12A33"/>
    <w:rsid w:val="00C13E57"/>
    <w:rsid w:val="00C14E85"/>
    <w:rsid w:val="00C202C9"/>
    <w:rsid w:val="00C312F9"/>
    <w:rsid w:val="00C31EED"/>
    <w:rsid w:val="00C338F0"/>
    <w:rsid w:val="00C33D60"/>
    <w:rsid w:val="00C469D5"/>
    <w:rsid w:val="00C50BF4"/>
    <w:rsid w:val="00C50DF8"/>
    <w:rsid w:val="00C532A8"/>
    <w:rsid w:val="00C607B3"/>
    <w:rsid w:val="00C61598"/>
    <w:rsid w:val="00C63443"/>
    <w:rsid w:val="00C65CA2"/>
    <w:rsid w:val="00C729C4"/>
    <w:rsid w:val="00C738B6"/>
    <w:rsid w:val="00C822C9"/>
    <w:rsid w:val="00C82FC9"/>
    <w:rsid w:val="00C835A0"/>
    <w:rsid w:val="00C86CCC"/>
    <w:rsid w:val="00C920EC"/>
    <w:rsid w:val="00C94EC7"/>
    <w:rsid w:val="00CA1299"/>
    <w:rsid w:val="00CA1DB6"/>
    <w:rsid w:val="00CA24AE"/>
    <w:rsid w:val="00CA3B46"/>
    <w:rsid w:val="00CA4581"/>
    <w:rsid w:val="00CB0246"/>
    <w:rsid w:val="00CB2E8B"/>
    <w:rsid w:val="00CB313E"/>
    <w:rsid w:val="00CB539D"/>
    <w:rsid w:val="00CB5454"/>
    <w:rsid w:val="00CB67EE"/>
    <w:rsid w:val="00CB7508"/>
    <w:rsid w:val="00CC1504"/>
    <w:rsid w:val="00CC1FC7"/>
    <w:rsid w:val="00CD181D"/>
    <w:rsid w:val="00CD4286"/>
    <w:rsid w:val="00CE0691"/>
    <w:rsid w:val="00CE19D1"/>
    <w:rsid w:val="00CE2061"/>
    <w:rsid w:val="00CE2E92"/>
    <w:rsid w:val="00CE4DA0"/>
    <w:rsid w:val="00CE5CBA"/>
    <w:rsid w:val="00CE6B01"/>
    <w:rsid w:val="00CF01ED"/>
    <w:rsid w:val="00CF0367"/>
    <w:rsid w:val="00CF430D"/>
    <w:rsid w:val="00D02574"/>
    <w:rsid w:val="00D0310C"/>
    <w:rsid w:val="00D0354C"/>
    <w:rsid w:val="00D03ECB"/>
    <w:rsid w:val="00D04DED"/>
    <w:rsid w:val="00D06F82"/>
    <w:rsid w:val="00D112FE"/>
    <w:rsid w:val="00D1142B"/>
    <w:rsid w:val="00D16E3A"/>
    <w:rsid w:val="00D22DC9"/>
    <w:rsid w:val="00D23C96"/>
    <w:rsid w:val="00D24258"/>
    <w:rsid w:val="00D2711A"/>
    <w:rsid w:val="00D27408"/>
    <w:rsid w:val="00D30434"/>
    <w:rsid w:val="00D30A4E"/>
    <w:rsid w:val="00D3168A"/>
    <w:rsid w:val="00D334B2"/>
    <w:rsid w:val="00D354F4"/>
    <w:rsid w:val="00D372D4"/>
    <w:rsid w:val="00D37784"/>
    <w:rsid w:val="00D4220D"/>
    <w:rsid w:val="00D4496C"/>
    <w:rsid w:val="00D47DC5"/>
    <w:rsid w:val="00D55633"/>
    <w:rsid w:val="00D56F79"/>
    <w:rsid w:val="00D57BF6"/>
    <w:rsid w:val="00D67283"/>
    <w:rsid w:val="00D701CE"/>
    <w:rsid w:val="00D70531"/>
    <w:rsid w:val="00D740B4"/>
    <w:rsid w:val="00D74DA8"/>
    <w:rsid w:val="00D76940"/>
    <w:rsid w:val="00D8481C"/>
    <w:rsid w:val="00D85895"/>
    <w:rsid w:val="00D87EAD"/>
    <w:rsid w:val="00D925D0"/>
    <w:rsid w:val="00D932E5"/>
    <w:rsid w:val="00D96619"/>
    <w:rsid w:val="00D96628"/>
    <w:rsid w:val="00D97126"/>
    <w:rsid w:val="00DA5D58"/>
    <w:rsid w:val="00DB0B2F"/>
    <w:rsid w:val="00DB3A9E"/>
    <w:rsid w:val="00DB5A19"/>
    <w:rsid w:val="00DB7E02"/>
    <w:rsid w:val="00DC1F07"/>
    <w:rsid w:val="00DC395E"/>
    <w:rsid w:val="00DC3D44"/>
    <w:rsid w:val="00DC46BE"/>
    <w:rsid w:val="00DC7F21"/>
    <w:rsid w:val="00DD1214"/>
    <w:rsid w:val="00DD1A02"/>
    <w:rsid w:val="00DD2915"/>
    <w:rsid w:val="00DD2EEE"/>
    <w:rsid w:val="00DE2611"/>
    <w:rsid w:val="00DE7505"/>
    <w:rsid w:val="00DF2BE9"/>
    <w:rsid w:val="00DF490F"/>
    <w:rsid w:val="00DF7D5E"/>
    <w:rsid w:val="00E01684"/>
    <w:rsid w:val="00E020F7"/>
    <w:rsid w:val="00E03396"/>
    <w:rsid w:val="00E04C24"/>
    <w:rsid w:val="00E06051"/>
    <w:rsid w:val="00E11AC1"/>
    <w:rsid w:val="00E13AA1"/>
    <w:rsid w:val="00E14BEC"/>
    <w:rsid w:val="00E20CA6"/>
    <w:rsid w:val="00E21A79"/>
    <w:rsid w:val="00E21F08"/>
    <w:rsid w:val="00E21F74"/>
    <w:rsid w:val="00E23774"/>
    <w:rsid w:val="00E25F5A"/>
    <w:rsid w:val="00E277BE"/>
    <w:rsid w:val="00E3047C"/>
    <w:rsid w:val="00E313BC"/>
    <w:rsid w:val="00E33CD0"/>
    <w:rsid w:val="00E34C18"/>
    <w:rsid w:val="00E379E3"/>
    <w:rsid w:val="00E444C2"/>
    <w:rsid w:val="00E473B0"/>
    <w:rsid w:val="00E54929"/>
    <w:rsid w:val="00E5666F"/>
    <w:rsid w:val="00E56AF1"/>
    <w:rsid w:val="00E57521"/>
    <w:rsid w:val="00E5778B"/>
    <w:rsid w:val="00E57F0A"/>
    <w:rsid w:val="00E63D16"/>
    <w:rsid w:val="00E64B1C"/>
    <w:rsid w:val="00E65AF7"/>
    <w:rsid w:val="00E66681"/>
    <w:rsid w:val="00E67120"/>
    <w:rsid w:val="00E67EB2"/>
    <w:rsid w:val="00E71058"/>
    <w:rsid w:val="00E7605B"/>
    <w:rsid w:val="00E80BC7"/>
    <w:rsid w:val="00E81D47"/>
    <w:rsid w:val="00E83E67"/>
    <w:rsid w:val="00E84C5D"/>
    <w:rsid w:val="00E85591"/>
    <w:rsid w:val="00E93314"/>
    <w:rsid w:val="00E93D0D"/>
    <w:rsid w:val="00E955E3"/>
    <w:rsid w:val="00EA0C5C"/>
    <w:rsid w:val="00EB1889"/>
    <w:rsid w:val="00EB25B0"/>
    <w:rsid w:val="00EB3137"/>
    <w:rsid w:val="00EB35A8"/>
    <w:rsid w:val="00EB398C"/>
    <w:rsid w:val="00EC2F42"/>
    <w:rsid w:val="00EC7CEF"/>
    <w:rsid w:val="00ED076B"/>
    <w:rsid w:val="00ED1398"/>
    <w:rsid w:val="00ED1F63"/>
    <w:rsid w:val="00ED2FBD"/>
    <w:rsid w:val="00ED3B35"/>
    <w:rsid w:val="00ED4CB7"/>
    <w:rsid w:val="00ED7754"/>
    <w:rsid w:val="00EE446C"/>
    <w:rsid w:val="00EE592C"/>
    <w:rsid w:val="00EF2A08"/>
    <w:rsid w:val="00EF3CC0"/>
    <w:rsid w:val="00EF69A4"/>
    <w:rsid w:val="00EF7505"/>
    <w:rsid w:val="00F05925"/>
    <w:rsid w:val="00F07644"/>
    <w:rsid w:val="00F14CEC"/>
    <w:rsid w:val="00F1506D"/>
    <w:rsid w:val="00F17B59"/>
    <w:rsid w:val="00F2371A"/>
    <w:rsid w:val="00F2490D"/>
    <w:rsid w:val="00F2611E"/>
    <w:rsid w:val="00F3375A"/>
    <w:rsid w:val="00F353D2"/>
    <w:rsid w:val="00F41229"/>
    <w:rsid w:val="00F413FC"/>
    <w:rsid w:val="00F41F55"/>
    <w:rsid w:val="00F41F96"/>
    <w:rsid w:val="00F46B01"/>
    <w:rsid w:val="00F542DE"/>
    <w:rsid w:val="00F546AE"/>
    <w:rsid w:val="00F54857"/>
    <w:rsid w:val="00F55DEE"/>
    <w:rsid w:val="00F56895"/>
    <w:rsid w:val="00F64792"/>
    <w:rsid w:val="00F64A95"/>
    <w:rsid w:val="00F65BAA"/>
    <w:rsid w:val="00F67F94"/>
    <w:rsid w:val="00F72BA0"/>
    <w:rsid w:val="00F72CB7"/>
    <w:rsid w:val="00F74439"/>
    <w:rsid w:val="00F74E2C"/>
    <w:rsid w:val="00F754CB"/>
    <w:rsid w:val="00F80B73"/>
    <w:rsid w:val="00F90CEB"/>
    <w:rsid w:val="00F92429"/>
    <w:rsid w:val="00F970F1"/>
    <w:rsid w:val="00FA54CA"/>
    <w:rsid w:val="00FA5A81"/>
    <w:rsid w:val="00FA6C17"/>
    <w:rsid w:val="00FB735D"/>
    <w:rsid w:val="00FB7837"/>
    <w:rsid w:val="00FB7982"/>
    <w:rsid w:val="00FB7B36"/>
    <w:rsid w:val="00FC148E"/>
    <w:rsid w:val="00FD1D90"/>
    <w:rsid w:val="00FD48A2"/>
    <w:rsid w:val="00FD57E1"/>
    <w:rsid w:val="00FD766F"/>
    <w:rsid w:val="00FD7984"/>
    <w:rsid w:val="00FE33FC"/>
    <w:rsid w:val="00FE4915"/>
    <w:rsid w:val="00FF09DD"/>
    <w:rsid w:val="00FF321C"/>
    <w:rsid w:val="00FF4FDA"/>
    <w:rsid w:val="00FF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6" fill="f" fillcolor="window" stroke="f">
      <v:fill color="window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E4778FB1-3A83-4EAF-96C4-D67429E6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lang w:val="es-ES" w:eastAsia="en-US"/>
    </w:rPr>
  </w:style>
  <w:style w:type="paragraph" w:styleId="Heading1">
    <w:name w:val="heading 1"/>
    <w:basedOn w:val="Normal"/>
    <w:next w:val="Normal"/>
    <w:qFormat/>
    <w:pPr>
      <w:keepNext/>
      <w:spacing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pPr>
      <w:keepNext/>
      <w:spacing w:after="120"/>
      <w:outlineLvl w:val="1"/>
    </w:pPr>
    <w:rPr>
      <w:b/>
      <w:i/>
      <w:sz w:val="26"/>
    </w:rPr>
  </w:style>
  <w:style w:type="paragraph" w:styleId="Heading3">
    <w:name w:val="heading 3"/>
    <w:basedOn w:val="Normal"/>
    <w:next w:val="Normal"/>
    <w:qFormat/>
    <w:pPr>
      <w:keepNext/>
      <w:spacing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spacing w:after="60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</w:style>
  <w:style w:type="paragraph" w:customStyle="1" w:styleId="EncabezadoTitulos">
    <w:name w:val="EncabezadoTitulos"/>
    <w:basedOn w:val="Header"/>
    <w:pPr>
      <w:tabs>
        <w:tab w:val="clear" w:pos="4153"/>
        <w:tab w:val="clear" w:pos="8306"/>
        <w:tab w:val="center" w:pos="4419"/>
        <w:tab w:val="right" w:pos="8838"/>
      </w:tabs>
      <w:spacing w:before="60"/>
    </w:pPr>
    <w:rPr>
      <w:i/>
      <w:snapToGrid w:val="0"/>
      <w:lang w:eastAsia="es-ES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itle">
    <w:name w:val="Title"/>
    <w:basedOn w:val="Normal"/>
    <w:qFormat/>
    <w:pPr>
      <w:spacing w:after="240"/>
      <w:jc w:val="center"/>
    </w:pPr>
    <w:rPr>
      <w:b/>
      <w:kern w:val="28"/>
      <w:sz w:val="32"/>
    </w:r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pPr>
      <w:ind w:left="708"/>
    </w:pPr>
  </w:style>
  <w:style w:type="paragraph" w:customStyle="1" w:styleId="Propuesta">
    <w:name w:val="Propuesta"/>
    <w:basedOn w:val="Normal"/>
    <w:pPr>
      <w:widowControl/>
      <w:jc w:val="right"/>
    </w:pPr>
    <w:rPr>
      <w:rFonts w:ascii="Tahoma" w:hAnsi="Tahoma"/>
      <w:sz w:val="32"/>
      <w:lang w:val="es-ES_tradnl"/>
    </w:rPr>
  </w:style>
  <w:style w:type="paragraph" w:customStyle="1" w:styleId="Propuesta2">
    <w:name w:val="Propuesta2"/>
    <w:basedOn w:val="Propuesta"/>
    <w:rPr>
      <w:b/>
      <w:i/>
      <w:sz w:val="24"/>
    </w:rPr>
  </w:style>
  <w:style w:type="paragraph" w:styleId="TOC1">
    <w:name w:val="toc 1"/>
    <w:basedOn w:val="Normal"/>
    <w:next w:val="Normal"/>
    <w:autoRedefine/>
    <w:semiHidden/>
    <w:pPr>
      <w:widowControl/>
      <w:tabs>
        <w:tab w:val="left" w:pos="567"/>
        <w:tab w:val="right" w:leader="dot" w:pos="8222"/>
      </w:tabs>
      <w:spacing w:before="120" w:after="120"/>
    </w:pPr>
    <w:rPr>
      <w:b/>
      <w:i/>
      <w:noProof/>
    </w:rPr>
  </w:style>
  <w:style w:type="paragraph" w:styleId="TOC2">
    <w:name w:val="toc 2"/>
    <w:basedOn w:val="Normal"/>
    <w:next w:val="Normal"/>
    <w:autoRedefine/>
    <w:semiHidden/>
    <w:rsid w:val="0067658B"/>
    <w:pPr>
      <w:widowControl/>
      <w:tabs>
        <w:tab w:val="left" w:pos="1134"/>
        <w:tab w:val="right" w:leader="dot" w:pos="8222"/>
      </w:tabs>
      <w:ind w:left="567"/>
    </w:pPr>
    <w:rPr>
      <w:noProof/>
    </w:rPr>
  </w:style>
  <w:style w:type="paragraph" w:styleId="TOC3">
    <w:name w:val="toc 3"/>
    <w:basedOn w:val="Normal"/>
    <w:next w:val="Normal"/>
    <w:autoRedefine/>
    <w:semiHidden/>
    <w:rsid w:val="0067658B"/>
    <w:pPr>
      <w:widowControl/>
      <w:tabs>
        <w:tab w:val="left" w:pos="1134"/>
        <w:tab w:val="left" w:pos="1701"/>
        <w:tab w:val="right" w:leader="dot" w:pos="8222"/>
      </w:tabs>
      <w:ind w:left="1134"/>
    </w:pPr>
    <w:rPr>
      <w:i/>
      <w:noProof/>
    </w:rPr>
  </w:style>
  <w:style w:type="paragraph" w:styleId="TOC4">
    <w:name w:val="toc 4"/>
    <w:basedOn w:val="Normal"/>
    <w:next w:val="Normal"/>
    <w:autoRedefine/>
    <w:semiHidden/>
    <w:pPr>
      <w:widowControl/>
      <w:tabs>
        <w:tab w:val="right" w:leader="dot" w:pos="8840"/>
      </w:tabs>
      <w:ind w:left="440"/>
    </w:pPr>
    <w:rPr>
      <w:rFonts w:ascii="Times New Roman" w:hAnsi="Times New Roman"/>
      <w:sz w:val="18"/>
      <w:lang w:val="es-ES_tradnl"/>
    </w:rPr>
  </w:style>
  <w:style w:type="paragraph" w:styleId="TOC5">
    <w:name w:val="toc 5"/>
    <w:basedOn w:val="Normal"/>
    <w:next w:val="Normal"/>
    <w:autoRedefine/>
    <w:semiHidden/>
    <w:pPr>
      <w:widowControl/>
      <w:tabs>
        <w:tab w:val="right" w:leader="dot" w:pos="8840"/>
      </w:tabs>
      <w:ind w:left="660"/>
    </w:pPr>
    <w:rPr>
      <w:rFonts w:ascii="Times New Roman" w:hAnsi="Times New Roman"/>
      <w:sz w:val="18"/>
      <w:lang w:val="es-ES_tradnl"/>
    </w:rPr>
  </w:style>
  <w:style w:type="paragraph" w:styleId="TOC6">
    <w:name w:val="toc 6"/>
    <w:basedOn w:val="Normal"/>
    <w:next w:val="Normal"/>
    <w:autoRedefine/>
    <w:semiHidden/>
    <w:pPr>
      <w:widowControl/>
      <w:tabs>
        <w:tab w:val="right" w:leader="dot" w:pos="8840"/>
      </w:tabs>
      <w:ind w:left="880"/>
    </w:pPr>
    <w:rPr>
      <w:rFonts w:ascii="Times New Roman" w:hAnsi="Times New Roman"/>
      <w:sz w:val="18"/>
      <w:lang w:val="es-ES_tradnl"/>
    </w:rPr>
  </w:style>
  <w:style w:type="paragraph" w:styleId="TOC7">
    <w:name w:val="toc 7"/>
    <w:basedOn w:val="Normal"/>
    <w:next w:val="Normal"/>
    <w:autoRedefine/>
    <w:semiHidden/>
    <w:pPr>
      <w:widowControl/>
      <w:tabs>
        <w:tab w:val="right" w:leader="dot" w:pos="8840"/>
      </w:tabs>
      <w:ind w:left="1100"/>
    </w:pPr>
    <w:rPr>
      <w:rFonts w:ascii="Times New Roman" w:hAnsi="Times New Roman"/>
      <w:sz w:val="18"/>
      <w:lang w:val="es-ES_tradnl"/>
    </w:rPr>
  </w:style>
  <w:style w:type="paragraph" w:styleId="TOC8">
    <w:name w:val="toc 8"/>
    <w:basedOn w:val="Normal"/>
    <w:next w:val="Normal"/>
    <w:autoRedefine/>
    <w:semiHidden/>
    <w:pPr>
      <w:widowControl/>
      <w:tabs>
        <w:tab w:val="right" w:leader="dot" w:pos="8840"/>
      </w:tabs>
      <w:ind w:left="1320"/>
    </w:pPr>
    <w:rPr>
      <w:rFonts w:ascii="Times New Roman" w:hAnsi="Times New Roman"/>
      <w:sz w:val="18"/>
      <w:lang w:val="es-ES_tradnl"/>
    </w:rPr>
  </w:style>
  <w:style w:type="paragraph" w:styleId="TOC9">
    <w:name w:val="toc 9"/>
    <w:basedOn w:val="Normal"/>
    <w:next w:val="Normal"/>
    <w:autoRedefine/>
    <w:semiHidden/>
    <w:pPr>
      <w:widowControl/>
      <w:tabs>
        <w:tab w:val="right" w:leader="dot" w:pos="8840"/>
      </w:tabs>
      <w:ind w:left="1540"/>
    </w:pPr>
    <w:rPr>
      <w:rFonts w:ascii="Times New Roman" w:hAnsi="Times New Roman"/>
      <w:sz w:val="18"/>
      <w:lang w:val="es-ES_tradnl"/>
    </w:rPr>
  </w:style>
  <w:style w:type="paragraph" w:styleId="CommentText">
    <w:name w:val="annotation text"/>
    <w:basedOn w:val="Normal"/>
    <w:semiHidden/>
    <w:pPr>
      <w:widowControl/>
    </w:pPr>
    <w:rPr>
      <w:lang w:val="es-ES_tradnl"/>
    </w:rPr>
  </w:style>
  <w:style w:type="paragraph" w:styleId="FootnoteText">
    <w:name w:val="footnote text"/>
    <w:basedOn w:val="Normal"/>
    <w:semiHidden/>
    <w:pPr>
      <w:widowControl/>
    </w:pPr>
    <w:rPr>
      <w:lang w:val="es-ES_tradnl"/>
    </w:rPr>
  </w:style>
  <w:style w:type="paragraph" w:styleId="BodyText">
    <w:name w:val="Body Text"/>
    <w:basedOn w:val="Normal"/>
    <w:rPr>
      <w:b/>
    </w:rPr>
  </w:style>
  <w:style w:type="paragraph" w:styleId="BodyTextIndent">
    <w:name w:val="Body Text Indent"/>
    <w:basedOn w:val="Normal"/>
    <w:pPr>
      <w:ind w:left="720"/>
    </w:pPr>
  </w:style>
  <w:style w:type="paragraph" w:styleId="Caption">
    <w:name w:val="caption"/>
    <w:basedOn w:val="Normal"/>
    <w:next w:val="Normal"/>
    <w:qFormat/>
    <w:rPr>
      <w:b/>
      <w:i/>
      <w:sz w:val="24"/>
    </w:rPr>
  </w:style>
  <w:style w:type="character" w:styleId="FootnoteReference">
    <w:name w:val="footnote reference"/>
    <w:semiHidden/>
    <w:rPr>
      <w:vertAlign w:val="superscript"/>
    </w:rPr>
  </w:style>
  <w:style w:type="paragraph" w:styleId="BodyText2">
    <w:name w:val="Body Text 2"/>
    <w:basedOn w:val="Normal"/>
    <w:rPr>
      <w:b/>
      <w:i/>
    </w:rPr>
  </w:style>
  <w:style w:type="paragraph" w:styleId="List">
    <w:name w:val="List"/>
    <w:basedOn w:val="Normal"/>
    <w:pPr>
      <w:ind w:left="360" w:hanging="360"/>
      <w:jc w:val="left"/>
    </w:pPr>
    <w:rPr>
      <w:sz w:val="22"/>
    </w:rPr>
  </w:style>
  <w:style w:type="paragraph" w:styleId="NormalWeb">
    <w:name w:val="Normal (Web)"/>
    <w:basedOn w:val="Normal"/>
    <w:pPr>
      <w:jc w:val="left"/>
    </w:pPr>
    <w:rPr>
      <w:rFonts w:ascii="Times New Roman" w:hAnsi="Times New Roman"/>
      <w:sz w:val="24"/>
      <w:szCs w:val="24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pPr>
      <w:widowControl w:val="0"/>
    </w:pPr>
    <w:rPr>
      <w:b/>
      <w:bCs/>
      <w:lang w:val="es-ES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body">
    <w:name w:val="body"/>
    <w:basedOn w:val="Normal"/>
    <w:link w:val="bodyCar"/>
    <w:pPr>
      <w:keepLines/>
      <w:widowControl/>
      <w:spacing w:before="120" w:after="120"/>
      <w:ind w:left="709"/>
      <w:jc w:val="left"/>
    </w:pPr>
    <w:rPr>
      <w:rFonts w:ascii="Times New Roman" w:hAnsi="Times New Roman"/>
      <w:sz w:val="24"/>
      <w:lang w:val="en-US" w:eastAsia="es-ES"/>
    </w:rPr>
  </w:style>
  <w:style w:type="paragraph" w:styleId="BodyTextIndent2">
    <w:name w:val="Body Text Indent 2"/>
    <w:basedOn w:val="Normal"/>
    <w:pPr>
      <w:ind w:left="939" w:firstLine="501"/>
    </w:pPr>
  </w:style>
  <w:style w:type="paragraph" w:styleId="BodyTextIndent3">
    <w:name w:val="Body Text Indent 3"/>
    <w:basedOn w:val="Normal"/>
    <w:pPr>
      <w:ind w:left="939"/>
    </w:pPr>
    <w:rPr>
      <w:lang w:val="es-AR"/>
    </w:rPr>
  </w:style>
  <w:style w:type="paragraph" w:styleId="HTMLPreformatted">
    <w:name w:val="HTML Preformatted"/>
    <w:basedOn w:val="Normal"/>
    <w:rsid w:val="007005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000000"/>
      <w:lang w:eastAsia="es-ES"/>
    </w:rPr>
  </w:style>
  <w:style w:type="character" w:customStyle="1" w:styleId="spelle">
    <w:name w:val="spelle"/>
    <w:basedOn w:val="DefaultParagraphFont"/>
    <w:rsid w:val="00FD48A2"/>
  </w:style>
  <w:style w:type="paragraph" w:customStyle="1" w:styleId="InfoBlue">
    <w:name w:val="InfoBlue"/>
    <w:basedOn w:val="Normal"/>
    <w:next w:val="BodyText"/>
    <w:link w:val="InfoBlueChar"/>
    <w:autoRedefine/>
    <w:rsid w:val="001938BC"/>
    <w:pPr>
      <w:spacing w:line="240" w:lineRule="atLeast"/>
      <w:jc w:val="left"/>
    </w:pPr>
    <w:rPr>
      <w:rFonts w:eastAsia="Arial Unicode MS" w:cs="Arial"/>
      <w:i/>
      <w:iCs/>
      <w:color w:val="0000FF"/>
    </w:rPr>
  </w:style>
  <w:style w:type="table" w:styleId="TableGrid">
    <w:name w:val="Table Grid"/>
    <w:basedOn w:val="TableNormal"/>
    <w:rsid w:val="00954959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text">
    <w:name w:val="doctext"/>
    <w:basedOn w:val="Normal"/>
    <w:rsid w:val="004D3DEB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eastAsia="es-ES"/>
    </w:rPr>
  </w:style>
  <w:style w:type="character" w:customStyle="1" w:styleId="InfoBlueChar">
    <w:name w:val="InfoBlue Char"/>
    <w:link w:val="InfoBlue"/>
    <w:rsid w:val="001938BC"/>
    <w:rPr>
      <w:rFonts w:ascii="Arial" w:eastAsia="Arial Unicode MS" w:hAnsi="Arial" w:cs="Arial"/>
      <w:i/>
      <w:iCs/>
      <w:color w:val="0000FF"/>
      <w:lang w:val="es-ES" w:eastAsia="en-US" w:bidi="ar-SA"/>
    </w:rPr>
  </w:style>
  <w:style w:type="paragraph" w:customStyle="1" w:styleId="Flowofevents">
    <w:name w:val="Flow of events"/>
    <w:rsid w:val="00C312F9"/>
    <w:pPr>
      <w:numPr>
        <w:numId w:val="18"/>
      </w:numPr>
      <w:tabs>
        <w:tab w:val="left" w:pos="360"/>
      </w:tabs>
      <w:spacing w:line="360" w:lineRule="auto"/>
      <w:ind w:left="641" w:hanging="357"/>
    </w:pPr>
    <w:rPr>
      <w:rFonts w:ascii="Arial" w:hAnsi="Arial"/>
      <w:bCs/>
      <w:iCs/>
      <w:lang w:val="en-US" w:eastAsia="en-US"/>
    </w:rPr>
  </w:style>
  <w:style w:type="character" w:customStyle="1" w:styleId="bodyCar">
    <w:name w:val="body Car"/>
    <w:link w:val="body"/>
    <w:rsid w:val="00C312F9"/>
    <w:rPr>
      <w:sz w:val="24"/>
      <w:lang w:val="en-US" w:eastAsia="es-ES" w:bidi="ar-SA"/>
    </w:rPr>
  </w:style>
  <w:style w:type="paragraph" w:customStyle="1" w:styleId="InfoBlueCharCharChar">
    <w:name w:val="InfoBlue Char Char Char"/>
    <w:basedOn w:val="Normal"/>
    <w:next w:val="BodyText"/>
    <w:link w:val="InfoBlueCharCharCharChar"/>
    <w:autoRedefine/>
    <w:rsid w:val="00207C00"/>
    <w:pPr>
      <w:spacing w:after="120" w:line="240" w:lineRule="atLeast"/>
      <w:jc w:val="left"/>
    </w:pPr>
    <w:rPr>
      <w:rFonts w:cs="Arial"/>
      <w:bCs/>
      <w:i/>
      <w:iCs/>
      <w:color w:val="0000FF"/>
      <w:lang w:val="es-AR"/>
    </w:rPr>
  </w:style>
  <w:style w:type="paragraph" w:customStyle="1" w:styleId="infoblue0">
    <w:name w:val="infoblue"/>
    <w:basedOn w:val="Normal"/>
    <w:rsid w:val="00C61598"/>
    <w:pPr>
      <w:widowControl/>
      <w:spacing w:after="120" w:line="240" w:lineRule="atLeast"/>
      <w:ind w:left="720"/>
      <w:jc w:val="left"/>
    </w:pPr>
    <w:rPr>
      <w:rFonts w:ascii="Times New Roman" w:hAnsi="Times New Roman"/>
      <w:i/>
      <w:iCs/>
      <w:color w:val="0000FF"/>
      <w:lang w:val="en-US"/>
    </w:rPr>
  </w:style>
  <w:style w:type="character" w:customStyle="1" w:styleId="InfoBlueCharCharCharChar">
    <w:name w:val="InfoBlue Char Char Char Char"/>
    <w:link w:val="InfoBlueCharCharChar"/>
    <w:rsid w:val="00207C00"/>
    <w:rPr>
      <w:rFonts w:ascii="Arial" w:hAnsi="Arial" w:cs="Arial"/>
      <w:bCs/>
      <w:i/>
      <w:iCs/>
      <w:color w:val="0000FF"/>
      <w:lang w:val="es-AR" w:eastAsia="en-US" w:bidi="ar-SA"/>
    </w:rPr>
  </w:style>
  <w:style w:type="paragraph" w:styleId="ListParagraph">
    <w:name w:val="List Paragraph"/>
    <w:basedOn w:val="Normal"/>
    <w:uiPriority w:val="34"/>
    <w:qFormat/>
    <w:rsid w:val="00906DF9"/>
    <w:pPr>
      <w:widowControl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6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wmf"/><Relationship Id="rId1" Type="http://schemas.openxmlformats.org/officeDocument/2006/relationships/image" Target="media/image30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wmf"/><Relationship Id="rId2" Type="http://schemas.openxmlformats.org/officeDocument/2006/relationships/image" Target="media/image28.wmf"/><Relationship Id="rId1" Type="http://schemas.openxmlformats.org/officeDocument/2006/relationships/image" Target="media/image27.wmf"/><Relationship Id="rId4" Type="http://schemas.openxmlformats.org/officeDocument/2006/relationships/oleObject" Target="embeddings/oleObject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\baufest\Campus\Documento_de_arquitectura_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Documento_de_arquitectura_v1.0</Template>
  <TotalTime>1226</TotalTime>
  <Pages>28</Pages>
  <Words>60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Documento de arquitectura</vt:lpstr>
    </vt:vector>
  </TitlesOfParts>
  <Company>&lt;Nombre cliente&gt;</Company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</dc:title>
  <dc:subject>&lt;Nombre del proyecto&gt;</dc:subject>
  <dc:creator>Israel Calderón Cruz</dc:creator>
  <cp:keywords/>
  <dc:description/>
  <cp:lastModifiedBy>Israel Calderón Cruz</cp:lastModifiedBy>
  <cp:revision>61</cp:revision>
  <cp:lastPrinted>2006-06-01T22:10:00Z</cp:lastPrinted>
  <dcterms:created xsi:type="dcterms:W3CDTF">2017-02-15T20:32:00Z</dcterms:created>
  <dcterms:modified xsi:type="dcterms:W3CDTF">2017-02-28T18:30:00Z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ón">
    <vt:lpwstr>v1.0</vt:lpwstr>
  </property>
</Properties>
</file>